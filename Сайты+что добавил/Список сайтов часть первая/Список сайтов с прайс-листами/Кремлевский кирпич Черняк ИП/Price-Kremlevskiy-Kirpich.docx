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200" w:lineRule="atLeast"/>
        <w:ind w:left="325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975638" cy="1100137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638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7"/>
        <w:ind w:left="0" w:right="700" w:firstLine="0"/>
        <w:jc w:val="center"/>
        <w:rPr>
          <w:rFonts w:ascii="Times New Roman" w:hAnsi="Times New Roman" w:cs="Times New Roman" w:eastAsia="Times New Roman"/>
          <w:sz w:val="31"/>
          <w:szCs w:val="31"/>
        </w:rPr>
      </w:pPr>
      <w:r>
        <w:rPr>
          <w:rFonts w:ascii="Times New Roman" w:hAnsi="Times New Roman"/>
          <w:b/>
          <w:color w:val="FEFEFE"/>
          <w:sz w:val="31"/>
        </w:rPr>
        <w:t>Кирпич</w:t>
      </w:r>
      <w:r>
        <w:rPr>
          <w:rFonts w:ascii="Times New Roman" w:hAnsi="Times New Roman"/>
          <w:b/>
          <w:color w:val="FEFEFE"/>
          <w:spacing w:val="65"/>
          <w:sz w:val="31"/>
        </w:rPr>
        <w:t> </w:t>
      </w:r>
      <w:r>
        <w:rPr>
          <w:rFonts w:ascii="Times New Roman" w:hAnsi="Times New Roman"/>
          <w:b/>
          <w:color w:val="FEFEFE"/>
          <w:spacing w:val="-3"/>
          <w:sz w:val="31"/>
        </w:rPr>
        <w:t>облицовочный</w:t>
      </w:r>
      <w:r>
        <w:rPr>
          <w:rFonts w:ascii="Times New Roman" w:hAnsi="Times New Roman"/>
          <w:sz w:val="31"/>
        </w:rPr>
      </w:r>
    </w:p>
    <w:p>
      <w:pPr>
        <w:pStyle w:val="Heading2"/>
        <w:spacing w:line="274" w:lineRule="exact" w:before="106"/>
        <w:ind w:right="2838"/>
        <w:jc w:val="center"/>
        <w:rPr>
          <w:b w:val="0"/>
          <w:bCs w:val="0"/>
        </w:rPr>
      </w:pPr>
      <w:r>
        <w:rPr>
          <w:color w:val="1D1A16"/>
        </w:rPr>
        <w:t>г.</w:t>
      </w:r>
      <w:r>
        <w:rPr>
          <w:color w:val="1D1A16"/>
          <w:spacing w:val="17"/>
        </w:rPr>
        <w:t> </w:t>
      </w:r>
      <w:r>
        <w:rPr>
          <w:color w:val="1D1A16"/>
        </w:rPr>
        <w:t>Симферополь,</w:t>
      </w:r>
      <w:r>
        <w:rPr>
          <w:color w:val="1D1A16"/>
          <w:spacing w:val="17"/>
        </w:rPr>
        <w:t> </w:t>
      </w:r>
      <w:r>
        <w:rPr>
          <w:color w:val="1D1A16"/>
        </w:rPr>
        <w:t>пгт.</w:t>
      </w:r>
      <w:r>
        <w:rPr>
          <w:color w:val="1D1A16"/>
          <w:spacing w:val="17"/>
        </w:rPr>
        <w:t> </w:t>
      </w:r>
      <w:r>
        <w:rPr>
          <w:color w:val="1D1A16"/>
        </w:rPr>
        <w:t>ГРЭС,</w:t>
      </w:r>
      <w:r>
        <w:rPr>
          <w:color w:val="1D1A16"/>
          <w:spacing w:val="17"/>
        </w:rPr>
        <w:t> </w:t>
      </w:r>
      <w:r>
        <w:rPr>
          <w:color w:val="1D1A16"/>
        </w:rPr>
        <w:t>ул.</w:t>
      </w:r>
      <w:r>
        <w:rPr>
          <w:color w:val="1D1A16"/>
          <w:spacing w:val="18"/>
        </w:rPr>
        <w:t> </w:t>
      </w:r>
      <w:r>
        <w:rPr>
          <w:color w:val="1D1A16"/>
        </w:rPr>
        <w:t>Монтажная,</w:t>
      </w:r>
      <w:r>
        <w:rPr>
          <w:color w:val="1D1A16"/>
          <w:spacing w:val="17"/>
        </w:rPr>
        <w:t> </w:t>
      </w:r>
      <w:r>
        <w:rPr>
          <w:color w:val="1D1A16"/>
        </w:rPr>
        <w:t>23</w:t>
      </w:r>
      <w:r>
        <w:rPr>
          <w:color w:val="1D1A16"/>
          <w:w w:val="102"/>
        </w:rPr>
        <w:t> </w:t>
      </w:r>
      <w:r>
        <w:rPr>
          <w:color w:val="1D1A16"/>
        </w:rPr>
        <w:t>Отдел</w:t>
      </w:r>
      <w:r>
        <w:rPr>
          <w:color w:val="1D1A16"/>
          <w:spacing w:val="16"/>
        </w:rPr>
        <w:t> </w:t>
      </w:r>
      <w:r>
        <w:rPr>
          <w:color w:val="1D1A16"/>
          <w:spacing w:val="-1"/>
        </w:rPr>
        <w:t>продаж</w:t>
      </w:r>
      <w:r>
        <w:rPr>
          <w:rFonts w:ascii="Book Antiqua" w:hAnsi="Book Antiqua"/>
          <w:color w:val="1D1A16"/>
          <w:spacing w:val="-1"/>
        </w:rPr>
        <w:t>:</w:t>
      </w:r>
      <w:r>
        <w:rPr>
          <w:rFonts w:ascii="Book Antiqua" w:hAnsi="Book Antiqua"/>
          <w:color w:val="1D1A16"/>
          <w:spacing w:val="17"/>
        </w:rPr>
        <w:t> </w:t>
      </w:r>
      <w:r>
        <w:rPr>
          <w:color w:val="1D1A16"/>
          <w:spacing w:val="-1"/>
        </w:rPr>
        <w:t>моб.</w:t>
      </w:r>
      <w:r>
        <w:rPr>
          <w:rFonts w:ascii="Book Antiqua" w:hAnsi="Book Antiqua"/>
          <w:color w:val="1D1A16"/>
          <w:spacing w:val="-1"/>
        </w:rPr>
        <w:t>:</w:t>
      </w:r>
      <w:r>
        <w:rPr>
          <w:rFonts w:ascii="Book Antiqua" w:hAnsi="Book Antiqua"/>
          <w:color w:val="1D1A16"/>
          <w:spacing w:val="16"/>
        </w:rPr>
        <w:t> </w:t>
      </w:r>
      <w:r>
        <w:rPr>
          <w:color w:val="1D1A16"/>
        </w:rPr>
        <w:t>+7</w:t>
      </w:r>
      <w:r>
        <w:rPr>
          <w:color w:val="1D1A16"/>
          <w:spacing w:val="17"/>
        </w:rPr>
        <w:t> </w:t>
      </w:r>
      <w:r>
        <w:rPr>
          <w:color w:val="1D1A16"/>
        </w:rPr>
        <w:t>(978)</w:t>
      </w:r>
      <w:r>
        <w:rPr>
          <w:color w:val="1D1A16"/>
          <w:spacing w:val="16"/>
        </w:rPr>
        <w:t> </w:t>
      </w:r>
      <w:r>
        <w:rPr>
          <w:color w:val="1D1A16"/>
        </w:rPr>
        <w:t>837-77-33</w:t>
      </w:r>
      <w:r>
        <w:rPr>
          <w:b w:val="0"/>
        </w:rPr>
      </w:r>
    </w:p>
    <w:p>
      <w:pPr>
        <w:spacing w:line="242" w:lineRule="exact" w:before="27"/>
        <w:ind w:left="2926" w:right="3616" w:firstLine="587"/>
        <w:jc w:val="left"/>
        <w:rPr>
          <w:rFonts w:ascii="Book Antiqua" w:hAnsi="Book Antiqua" w:cs="Book Antiqua" w:eastAsia="Book Antiqua"/>
          <w:sz w:val="23"/>
          <w:szCs w:val="23"/>
        </w:rPr>
      </w:pPr>
      <w:r>
        <w:rPr>
          <w:rFonts w:ascii="Book Antiqua" w:hAnsi="Book Antiqua"/>
          <w:b/>
          <w:color w:val="1D1A16"/>
          <w:spacing w:val="-2"/>
          <w:w w:val="105"/>
          <w:sz w:val="23"/>
        </w:rPr>
        <w:t>тел.</w:t>
      </w:r>
      <w:r>
        <w:rPr>
          <w:rFonts w:ascii="Book Antiqua" w:hAnsi="Book Antiqua"/>
          <w:b/>
          <w:color w:val="1D1A16"/>
          <w:spacing w:val="-2"/>
          <w:w w:val="105"/>
          <w:sz w:val="23"/>
        </w:rPr>
        <w:t>/</w:t>
      </w:r>
      <w:r>
        <w:rPr>
          <w:rFonts w:ascii="Book Antiqua" w:hAnsi="Book Antiqua"/>
          <w:b/>
          <w:color w:val="1D1A16"/>
          <w:spacing w:val="-2"/>
          <w:w w:val="105"/>
          <w:sz w:val="23"/>
        </w:rPr>
        <w:t>факс</w:t>
      </w:r>
      <w:r>
        <w:rPr>
          <w:rFonts w:ascii="Book Antiqua" w:hAnsi="Book Antiqua"/>
          <w:b/>
          <w:color w:val="1D1A16"/>
          <w:spacing w:val="-34"/>
          <w:w w:val="105"/>
          <w:sz w:val="23"/>
        </w:rPr>
        <w:t> </w:t>
      </w:r>
      <w:r>
        <w:rPr>
          <w:rFonts w:ascii="Book Antiqua" w:hAnsi="Book Antiqua"/>
          <w:b/>
          <w:color w:val="1D1A16"/>
          <w:w w:val="105"/>
          <w:sz w:val="23"/>
        </w:rPr>
        <w:t>(3652)</w:t>
      </w:r>
      <w:r>
        <w:rPr>
          <w:rFonts w:ascii="Book Antiqua" w:hAnsi="Book Antiqua"/>
          <w:b/>
          <w:color w:val="1D1A16"/>
          <w:spacing w:val="-34"/>
          <w:w w:val="105"/>
          <w:sz w:val="23"/>
        </w:rPr>
        <w:t> </w:t>
      </w:r>
      <w:r>
        <w:rPr>
          <w:rFonts w:ascii="Book Antiqua" w:hAnsi="Book Antiqua"/>
          <w:b/>
          <w:color w:val="1D1A16"/>
          <w:w w:val="105"/>
          <w:sz w:val="23"/>
        </w:rPr>
        <w:t>513-555</w:t>
      </w:r>
      <w:r>
        <w:rPr>
          <w:rFonts w:ascii="Book Antiqua" w:hAnsi="Book Antiqua"/>
          <w:b/>
          <w:color w:val="1D1A16"/>
          <w:spacing w:val="28"/>
          <w:w w:val="102"/>
          <w:sz w:val="23"/>
        </w:rPr>
        <w:t> </w:t>
      </w:r>
      <w:hyperlink r:id="rId6">
        <w:r>
          <w:rPr>
            <w:rFonts w:ascii="Book Antiqua" w:hAnsi="Book Antiqua"/>
            <w:b/>
            <w:color w:val="1D1A16"/>
            <w:w w:val="105"/>
            <w:sz w:val="23"/>
          </w:rPr>
          <w:t>www.</w:t>
        </w:r>
      </w:hyperlink>
      <w:r>
        <w:rPr>
          <w:rFonts w:ascii="Book Antiqua" w:hAnsi="Book Antiqua"/>
          <w:b/>
          <w:color w:val="1D1A16"/>
          <w:spacing w:val="35"/>
          <w:w w:val="105"/>
          <w:sz w:val="23"/>
        </w:rPr>
        <w:t> </w:t>
      </w:r>
      <w:r>
        <w:rPr>
          <w:rFonts w:ascii="Book Antiqua" w:hAnsi="Book Antiqua"/>
          <w:b/>
          <w:color w:val="1D1A16"/>
          <w:w w:val="105"/>
          <w:sz w:val="23"/>
        </w:rPr>
        <w:t>кремлевский-кирпич.рф</w:t>
      </w:r>
      <w:r>
        <w:rPr>
          <w:rFonts w:ascii="Book Antiqua" w:hAnsi="Book Antiqua"/>
          <w:sz w:val="23"/>
        </w:rPr>
      </w:r>
    </w:p>
    <w:p>
      <w:pPr>
        <w:spacing w:line="240" w:lineRule="auto" w:before="2"/>
        <w:rPr>
          <w:rFonts w:ascii="Book Antiqua" w:hAnsi="Book Antiqua" w:cs="Book Antiqua" w:eastAsia="Book Antiqua"/>
          <w:b/>
          <w:bCs/>
          <w:sz w:val="9"/>
          <w:szCs w:val="9"/>
        </w:rPr>
      </w:pPr>
    </w:p>
    <w:p>
      <w:pPr>
        <w:spacing w:after="0" w:line="240" w:lineRule="auto"/>
        <w:rPr>
          <w:rFonts w:ascii="Book Antiqua" w:hAnsi="Book Antiqua" w:cs="Book Antiqua" w:eastAsia="Book Antiqua"/>
          <w:sz w:val="9"/>
          <w:szCs w:val="9"/>
        </w:rPr>
        <w:sectPr>
          <w:type w:val="continuous"/>
          <w:pgSz w:w="11910" w:h="16840"/>
          <w:pgMar w:top="200" w:bottom="280" w:left="1140" w:right="440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18"/>
          <w:szCs w:val="18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18"/>
          <w:szCs w:val="18"/>
        </w:rPr>
      </w:pPr>
    </w:p>
    <w:p>
      <w:pPr>
        <w:spacing w:line="204" w:lineRule="exact" w:before="115"/>
        <w:ind w:left="2521" w:right="0" w:hanging="229"/>
        <w:jc w:val="left"/>
        <w:rPr>
          <w:rFonts w:ascii="Tahoma" w:hAnsi="Tahoma" w:cs="Tahoma" w:eastAsia="Tahoma"/>
          <w:sz w:val="19"/>
          <w:szCs w:val="19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719101pt;margin-top:12.038778pt;width:29.75pt;height:9.5pt;mso-position-horizontal-relative:page;mso-position-vertical-relative:paragraph;z-index:1048" type="#_x0000_t20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Tahoma" w:hAnsi="Tahoma" w:cs="Tahoma" w:eastAsia="Tahoma"/>
                      <w:sz w:val="19"/>
                      <w:szCs w:val="19"/>
                    </w:rPr>
                  </w:pPr>
                  <w:r>
                    <w:rPr>
                      <w:rFonts w:ascii="Tahoma" w:hAnsi="Tahoma"/>
                      <w:b/>
                      <w:color w:val="D9241A"/>
                      <w:w w:val="105"/>
                      <w:sz w:val="19"/>
                    </w:rPr>
                    <w:t>Эскиз</w:t>
                  </w:r>
                  <w:r>
                    <w:rPr>
                      <w:rFonts w:ascii="Tahoma" w:hAnsi="Tahoma"/>
                      <w:sz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ahoma" w:hAnsi="Tahoma"/>
          <w:b/>
          <w:color w:val="D9241A"/>
          <w:w w:val="105"/>
          <w:sz w:val="19"/>
        </w:rPr>
        <w:t>Наименование продукции</w:t>
      </w:r>
      <w:r>
        <w:rPr>
          <w:rFonts w:ascii="Tahoma" w:hAnsi="Tahoma"/>
          <w:sz w:val="19"/>
        </w:rPr>
      </w: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  <w:r>
        <w:rPr/>
        <w:br w:type="column"/>
      </w:r>
      <w:r>
        <w:rPr>
          <w:rFonts w:ascii="Tahoma"/>
          <w:b/>
          <w:sz w:val="20"/>
        </w:rPr>
      </w:r>
    </w:p>
    <w:p>
      <w:pPr>
        <w:spacing w:line="240" w:lineRule="auto" w:before="3"/>
        <w:rPr>
          <w:rFonts w:ascii="Tahoma" w:hAnsi="Tahoma" w:cs="Tahoma" w:eastAsia="Tahoma"/>
          <w:b/>
          <w:bCs/>
          <w:sz w:val="26"/>
          <w:szCs w:val="26"/>
        </w:rPr>
      </w:pPr>
    </w:p>
    <w:p>
      <w:pPr>
        <w:spacing w:line="198" w:lineRule="exact" w:before="0"/>
        <w:ind w:left="149" w:right="0" w:hanging="36"/>
        <w:jc w:val="left"/>
        <w:rPr>
          <w:rFonts w:ascii="Tahoma" w:hAnsi="Tahoma" w:cs="Tahoma" w:eastAsia="Tahoma"/>
          <w:sz w:val="19"/>
          <w:szCs w:val="19"/>
        </w:rPr>
      </w:pPr>
      <w:r>
        <w:rPr>
          <w:rFonts w:ascii="Tahoma" w:hAnsi="Tahoma"/>
          <w:b/>
          <w:color w:val="D9241A"/>
          <w:w w:val="105"/>
          <w:sz w:val="19"/>
        </w:rPr>
        <w:t>Кол-во</w:t>
      </w:r>
      <w:r>
        <w:rPr>
          <w:rFonts w:ascii="Tahoma" w:hAnsi="Tahoma"/>
          <w:b/>
          <w:color w:val="D9241A"/>
          <w:spacing w:val="-1"/>
          <w:w w:val="105"/>
          <w:sz w:val="19"/>
        </w:rPr>
        <w:t> </w:t>
      </w:r>
      <w:r>
        <w:rPr>
          <w:rFonts w:ascii="Tahoma" w:hAnsi="Tahoma"/>
          <w:b/>
          <w:color w:val="D9241A"/>
          <w:w w:val="105"/>
          <w:sz w:val="19"/>
        </w:rPr>
        <w:t>в</w:t>
      </w:r>
      <w:r>
        <w:rPr>
          <w:rFonts w:ascii="Tahoma" w:hAnsi="Tahoma"/>
          <w:b/>
          <w:color w:val="D9241A"/>
          <w:w w:val="105"/>
          <w:sz w:val="19"/>
        </w:rPr>
        <w:t> 1 </w:t>
      </w:r>
      <w:r>
        <w:rPr>
          <w:rFonts w:ascii="Tahoma" w:hAnsi="Tahoma"/>
          <w:b/>
          <w:color w:val="D9241A"/>
          <w:spacing w:val="-1"/>
          <w:w w:val="105"/>
          <w:sz w:val="19"/>
        </w:rPr>
        <w:t>м</w:t>
      </w:r>
      <w:r>
        <w:rPr>
          <w:rFonts w:ascii="Tahoma" w:hAnsi="Tahoma"/>
          <w:b/>
          <w:color w:val="D9241A"/>
          <w:spacing w:val="-1"/>
          <w:w w:val="105"/>
          <w:position w:val="9"/>
          <w:sz w:val="9"/>
        </w:rPr>
        <w:t>2</w:t>
      </w:r>
      <w:r>
        <w:rPr>
          <w:rFonts w:ascii="Tahoma" w:hAnsi="Tahoma"/>
          <w:b/>
          <w:color w:val="D9241A"/>
          <w:spacing w:val="17"/>
          <w:w w:val="105"/>
          <w:position w:val="9"/>
          <w:sz w:val="9"/>
        </w:rPr>
        <w:t> </w:t>
      </w:r>
      <w:r>
        <w:rPr>
          <w:rFonts w:ascii="Tahoma" w:hAnsi="Tahoma"/>
          <w:b/>
          <w:color w:val="D9241A"/>
          <w:w w:val="105"/>
          <w:sz w:val="19"/>
        </w:rPr>
        <w:t>,</w:t>
      </w:r>
      <w:r>
        <w:rPr>
          <w:rFonts w:ascii="Tahoma" w:hAnsi="Tahoma"/>
          <w:b/>
          <w:color w:val="D9241A"/>
          <w:spacing w:val="-29"/>
          <w:w w:val="105"/>
          <w:sz w:val="19"/>
        </w:rPr>
        <w:t> </w:t>
      </w:r>
      <w:r>
        <w:rPr>
          <w:rFonts w:ascii="Tahoma" w:hAnsi="Tahoma"/>
          <w:b/>
          <w:color w:val="D9241A"/>
          <w:w w:val="105"/>
          <w:sz w:val="19"/>
        </w:rPr>
        <w:t>шт</w:t>
      </w:r>
      <w:r>
        <w:rPr>
          <w:rFonts w:ascii="Tahoma" w:hAnsi="Tahoma"/>
          <w:sz w:val="19"/>
        </w:rPr>
      </w:r>
    </w:p>
    <w:p>
      <w:pPr>
        <w:spacing w:line="240" w:lineRule="auto" w:before="0"/>
        <w:rPr>
          <w:rFonts w:ascii="Tahoma" w:hAnsi="Tahoma" w:cs="Tahoma" w:eastAsia="Tahoma"/>
          <w:b/>
          <w:bCs/>
          <w:sz w:val="18"/>
          <w:szCs w:val="18"/>
        </w:rPr>
      </w:pPr>
      <w:r>
        <w:rPr/>
        <w:br w:type="column"/>
      </w:r>
      <w:r>
        <w:rPr>
          <w:rFonts w:ascii="Tahoma"/>
          <w:b/>
          <w:sz w:val="18"/>
        </w:rPr>
      </w:r>
    </w:p>
    <w:p>
      <w:pPr>
        <w:spacing w:line="240" w:lineRule="auto" w:before="0"/>
        <w:rPr>
          <w:rFonts w:ascii="Tahoma" w:hAnsi="Tahoma" w:cs="Tahoma" w:eastAsia="Tahoma"/>
          <w:b/>
          <w:bCs/>
          <w:sz w:val="18"/>
          <w:szCs w:val="18"/>
        </w:rPr>
      </w:pPr>
    </w:p>
    <w:p>
      <w:pPr>
        <w:spacing w:line="202" w:lineRule="exact" w:before="114"/>
        <w:ind w:left="365" w:right="0" w:hanging="252"/>
        <w:jc w:val="left"/>
        <w:rPr>
          <w:rFonts w:ascii="Tahoma" w:hAnsi="Tahoma" w:cs="Tahoma" w:eastAsia="Tahoma"/>
          <w:sz w:val="19"/>
          <w:szCs w:val="19"/>
        </w:rPr>
      </w:pPr>
      <w:r>
        <w:rPr>
          <w:rFonts w:ascii="Tahoma" w:hAnsi="Tahoma"/>
          <w:b/>
          <w:color w:val="D9241A"/>
          <w:w w:val="105"/>
          <w:sz w:val="19"/>
        </w:rPr>
        <w:t>Размер, мм</w:t>
      </w:r>
      <w:r>
        <w:rPr>
          <w:rFonts w:ascii="Tahoma" w:hAnsi="Tahoma"/>
          <w:sz w:val="19"/>
        </w:rPr>
      </w:r>
    </w:p>
    <w:p>
      <w:pPr>
        <w:spacing w:line="170" w:lineRule="auto" w:before="121"/>
        <w:ind w:left="478" w:right="26" w:hanging="323"/>
        <w:jc w:val="left"/>
        <w:rPr>
          <w:rFonts w:ascii="Tahoma" w:hAnsi="Tahoma" w:cs="Tahoma" w:eastAsia="Tahoma"/>
          <w:sz w:val="15"/>
          <w:szCs w:val="15"/>
        </w:rPr>
      </w:pPr>
      <w:r>
        <w:rPr>
          <w:w w:val="110"/>
        </w:rPr>
        <w:br w:type="column"/>
      </w:r>
      <w:r>
        <w:rPr>
          <w:rFonts w:ascii="Tahoma" w:hAnsi="Tahoma"/>
          <w:b/>
          <w:color w:val="D9241A"/>
          <w:w w:val="110"/>
          <w:sz w:val="15"/>
        </w:rPr>
        <w:t>Вес</w:t>
      </w:r>
      <w:r>
        <w:rPr>
          <w:rFonts w:ascii="Tahoma" w:hAnsi="Tahoma"/>
          <w:b/>
          <w:color w:val="D9241A"/>
          <w:spacing w:val="-9"/>
          <w:w w:val="110"/>
          <w:sz w:val="15"/>
        </w:rPr>
        <w:t> </w:t>
      </w:r>
      <w:r>
        <w:rPr>
          <w:rFonts w:ascii="Tahoma" w:hAnsi="Tahoma"/>
          <w:b/>
          <w:color w:val="D9241A"/>
          <w:w w:val="110"/>
          <w:sz w:val="15"/>
        </w:rPr>
        <w:t>1</w:t>
      </w:r>
      <w:r>
        <w:rPr>
          <w:rFonts w:ascii="Tahoma" w:hAnsi="Tahoma"/>
          <w:b/>
          <w:color w:val="D9241A"/>
          <w:spacing w:val="-8"/>
          <w:w w:val="110"/>
          <w:sz w:val="15"/>
        </w:rPr>
        <w:t> </w:t>
      </w:r>
      <w:r>
        <w:rPr>
          <w:rFonts w:ascii="Tahoma" w:hAnsi="Tahoma"/>
          <w:b/>
          <w:color w:val="D9241A"/>
          <w:w w:val="110"/>
          <w:sz w:val="15"/>
        </w:rPr>
        <w:t>шт.,</w:t>
      </w:r>
      <w:r>
        <w:rPr>
          <w:rFonts w:ascii="Tahoma" w:hAnsi="Tahoma"/>
          <w:b/>
          <w:color w:val="D9241A"/>
          <w:w w:val="108"/>
          <w:sz w:val="15"/>
        </w:rPr>
        <w:t> </w:t>
      </w:r>
      <w:r>
        <w:rPr>
          <w:rFonts w:ascii="Tahoma" w:hAnsi="Tahoma"/>
          <w:b/>
          <w:color w:val="D9241A"/>
          <w:w w:val="110"/>
          <w:sz w:val="15"/>
        </w:rPr>
        <w:t>кг</w:t>
      </w:r>
      <w:r>
        <w:rPr>
          <w:rFonts w:ascii="Tahoma" w:hAnsi="Tahoma"/>
          <w:sz w:val="15"/>
        </w:rPr>
      </w:r>
    </w:p>
    <w:p>
      <w:pPr>
        <w:spacing w:line="240" w:lineRule="auto" w:before="7"/>
        <w:rPr>
          <w:rFonts w:ascii="Tahoma" w:hAnsi="Tahoma" w:cs="Tahoma" w:eastAsia="Tahoma"/>
          <w:b/>
          <w:bCs/>
          <w:sz w:val="16"/>
          <w:szCs w:val="16"/>
        </w:rPr>
      </w:pPr>
    </w:p>
    <w:p>
      <w:pPr>
        <w:spacing w:line="167" w:lineRule="auto" w:before="0"/>
        <w:ind w:left="519" w:right="0" w:hanging="406"/>
        <w:jc w:val="left"/>
        <w:rPr>
          <w:rFonts w:ascii="Tahoma" w:hAnsi="Tahoma" w:cs="Tahoma" w:eastAsia="Tahoma"/>
          <w:sz w:val="15"/>
          <w:szCs w:val="15"/>
        </w:rPr>
      </w:pPr>
      <w:r>
        <w:rPr>
          <w:rFonts w:ascii="Tahoma" w:hAnsi="Tahoma"/>
          <w:b/>
          <w:color w:val="D9241A"/>
          <w:w w:val="110"/>
          <w:sz w:val="15"/>
        </w:rPr>
        <w:t>Вес</w:t>
      </w:r>
      <w:r>
        <w:rPr>
          <w:rFonts w:ascii="Tahoma" w:hAnsi="Tahoma"/>
          <w:b/>
          <w:color w:val="D9241A"/>
          <w:spacing w:val="-18"/>
          <w:w w:val="110"/>
          <w:sz w:val="15"/>
        </w:rPr>
        <w:t> </w:t>
      </w:r>
      <w:r>
        <w:rPr>
          <w:rFonts w:ascii="Tahoma" w:hAnsi="Tahoma"/>
          <w:b/>
          <w:color w:val="D9241A"/>
          <w:w w:val="110"/>
          <w:sz w:val="15"/>
        </w:rPr>
        <w:t>пачки,</w:t>
      </w:r>
      <w:r>
        <w:rPr>
          <w:rFonts w:ascii="Tahoma" w:hAnsi="Tahoma"/>
          <w:b/>
          <w:color w:val="D9241A"/>
          <w:w w:val="108"/>
          <w:sz w:val="15"/>
        </w:rPr>
        <w:t> </w:t>
      </w:r>
      <w:r>
        <w:rPr>
          <w:rFonts w:ascii="Tahoma" w:hAnsi="Tahoma"/>
          <w:b/>
          <w:color w:val="D9241A"/>
          <w:w w:val="110"/>
          <w:sz w:val="15"/>
        </w:rPr>
        <w:t>т</w:t>
      </w:r>
      <w:r>
        <w:rPr>
          <w:rFonts w:ascii="Tahoma" w:hAnsi="Tahoma"/>
          <w:sz w:val="15"/>
        </w:rPr>
      </w:r>
    </w:p>
    <w:p>
      <w:pPr>
        <w:spacing w:before="76"/>
        <w:ind w:left="114" w:right="0" w:firstLine="0"/>
        <w:jc w:val="left"/>
        <w:rPr>
          <w:rFonts w:ascii="Tahoma" w:hAnsi="Tahoma" w:cs="Tahoma" w:eastAsia="Tahoma"/>
          <w:sz w:val="18"/>
          <w:szCs w:val="18"/>
        </w:rPr>
      </w:pPr>
      <w:r>
        <w:rPr>
          <w:w w:val="110"/>
        </w:rPr>
        <w:br w:type="column"/>
      </w:r>
      <w:r>
        <w:rPr>
          <w:rFonts w:ascii="Tahoma" w:hAnsi="Tahoma"/>
          <w:b/>
          <w:color w:val="D9241A"/>
          <w:w w:val="110"/>
          <w:sz w:val="18"/>
        </w:rPr>
        <w:t>Цена</w:t>
      </w:r>
      <w:r>
        <w:rPr>
          <w:rFonts w:ascii="Tahoma" w:hAnsi="Tahoma"/>
          <w:b/>
          <w:color w:val="D9241A"/>
          <w:spacing w:val="-9"/>
          <w:w w:val="110"/>
          <w:sz w:val="18"/>
        </w:rPr>
        <w:t> </w:t>
      </w:r>
      <w:r>
        <w:rPr>
          <w:rFonts w:ascii="Tahoma" w:hAnsi="Tahoma"/>
          <w:b/>
          <w:color w:val="D9241A"/>
          <w:w w:val="110"/>
          <w:sz w:val="18"/>
        </w:rPr>
        <w:t>за</w:t>
      </w:r>
      <w:r>
        <w:rPr>
          <w:rFonts w:ascii="Tahoma" w:hAnsi="Tahoma"/>
          <w:b/>
          <w:color w:val="D9241A"/>
          <w:spacing w:val="-9"/>
          <w:w w:val="110"/>
          <w:sz w:val="18"/>
        </w:rPr>
        <w:t> </w:t>
      </w:r>
      <w:r>
        <w:rPr>
          <w:rFonts w:ascii="Tahoma" w:hAnsi="Tahoma"/>
          <w:b/>
          <w:color w:val="D9241A"/>
          <w:w w:val="110"/>
          <w:sz w:val="18"/>
        </w:rPr>
        <w:t>1</w:t>
      </w:r>
      <w:r>
        <w:rPr>
          <w:rFonts w:ascii="Tahoma" w:hAnsi="Tahoma"/>
          <w:b/>
          <w:color w:val="D9241A"/>
          <w:spacing w:val="-10"/>
          <w:w w:val="110"/>
          <w:sz w:val="18"/>
        </w:rPr>
        <w:t> </w:t>
      </w:r>
      <w:r>
        <w:rPr>
          <w:rFonts w:ascii="Tahoma" w:hAnsi="Tahoma"/>
          <w:b/>
          <w:color w:val="D9241A"/>
          <w:w w:val="110"/>
          <w:sz w:val="18"/>
        </w:rPr>
        <w:t>шт.,</w:t>
      </w:r>
      <w:r>
        <w:rPr>
          <w:rFonts w:ascii="Tahoma" w:hAnsi="Tahoma"/>
          <w:b/>
          <w:color w:val="D9241A"/>
          <w:spacing w:val="-9"/>
          <w:w w:val="110"/>
          <w:sz w:val="18"/>
        </w:rPr>
        <w:t> </w:t>
      </w:r>
      <w:r>
        <w:rPr>
          <w:rFonts w:ascii="Tahoma" w:hAnsi="Tahoma"/>
          <w:b/>
          <w:color w:val="D9241A"/>
          <w:w w:val="110"/>
          <w:sz w:val="18"/>
        </w:rPr>
        <w:t>руб.</w:t>
      </w:r>
      <w:r>
        <w:rPr>
          <w:rFonts w:ascii="Tahoma" w:hAnsi="Tahoma"/>
          <w:sz w:val="18"/>
        </w:rPr>
      </w:r>
    </w:p>
    <w:p>
      <w:pPr>
        <w:spacing w:line="240" w:lineRule="auto" w:before="0"/>
        <w:rPr>
          <w:rFonts w:ascii="Tahoma" w:hAnsi="Tahoma" w:cs="Tahoma" w:eastAsia="Tahoma"/>
          <w:b/>
          <w:bCs/>
          <w:sz w:val="18"/>
          <w:szCs w:val="18"/>
        </w:rPr>
      </w:pPr>
    </w:p>
    <w:p>
      <w:pPr>
        <w:spacing w:line="240" w:lineRule="auto" w:before="3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before="0"/>
        <w:ind w:left="0" w:right="279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 w:hAnsi="Arial"/>
          <w:color w:val="D9241A"/>
          <w:sz w:val="10"/>
        </w:rPr>
        <w:t>красный</w:t>
      </w:r>
      <w:r>
        <w:rPr>
          <w:rFonts w:ascii="Arial" w:hAnsi="Arial"/>
          <w:sz w:val="10"/>
        </w:rPr>
      </w:r>
    </w:p>
    <w:p>
      <w:pPr>
        <w:spacing w:after="0"/>
        <w:jc w:val="right"/>
        <w:rPr>
          <w:rFonts w:ascii="Arial" w:hAnsi="Arial" w:cs="Arial" w:eastAsia="Arial"/>
          <w:sz w:val="10"/>
          <w:szCs w:val="10"/>
        </w:rPr>
        <w:sectPr>
          <w:type w:val="continuous"/>
          <w:pgSz w:w="11910" w:h="16840"/>
          <w:pgMar w:top="200" w:bottom="280" w:left="1140" w:right="440"/>
          <w:cols w:num="5" w:equalWidth="0">
            <w:col w:w="3841" w:space="561"/>
            <w:col w:w="1020" w:space="102"/>
            <w:col w:w="929" w:space="96"/>
            <w:col w:w="1016" w:space="309"/>
            <w:col w:w="2456"/>
          </w:cols>
        </w:sectPr>
      </w:pPr>
    </w:p>
    <w:p>
      <w:pPr>
        <w:spacing w:line="183" w:lineRule="auto" w:before="25"/>
        <w:ind w:left="6669" w:right="0" w:firstLine="38"/>
        <w:jc w:val="left"/>
        <w:rPr>
          <w:rFonts w:ascii="Tahoma" w:hAnsi="Tahoma" w:cs="Tahoma" w:eastAsia="Tahoma"/>
          <w:sz w:val="15"/>
          <w:szCs w:val="15"/>
        </w:rPr>
      </w:pPr>
      <w:r>
        <w:rPr>
          <w:rFonts w:ascii="Tahoma" w:hAnsi="Tahoma"/>
          <w:b/>
          <w:color w:val="D9241A"/>
          <w:w w:val="110"/>
          <w:sz w:val="15"/>
        </w:rPr>
        <w:t>Кол-во</w:t>
      </w:r>
      <w:r>
        <w:rPr>
          <w:rFonts w:ascii="Tahoma" w:hAnsi="Tahoma"/>
          <w:b/>
          <w:color w:val="D9241A"/>
          <w:spacing w:val="-15"/>
          <w:w w:val="110"/>
          <w:sz w:val="15"/>
        </w:rPr>
        <w:t> </w:t>
      </w:r>
      <w:r>
        <w:rPr>
          <w:rFonts w:ascii="Tahoma" w:hAnsi="Tahoma"/>
          <w:b/>
          <w:color w:val="D9241A"/>
          <w:w w:val="110"/>
          <w:sz w:val="15"/>
        </w:rPr>
        <w:t>в</w:t>
      </w:r>
      <w:r>
        <w:rPr>
          <w:rFonts w:ascii="Tahoma" w:hAnsi="Tahoma"/>
          <w:b/>
          <w:color w:val="D9241A"/>
          <w:w w:val="108"/>
          <w:sz w:val="15"/>
        </w:rPr>
        <w:t> </w:t>
      </w:r>
      <w:r>
        <w:rPr>
          <w:rFonts w:ascii="Tahoma" w:hAnsi="Tahoma"/>
          <w:b/>
          <w:color w:val="D9241A"/>
          <w:w w:val="110"/>
          <w:sz w:val="15"/>
        </w:rPr>
        <w:t>пачке,</w:t>
      </w:r>
      <w:r>
        <w:rPr>
          <w:rFonts w:ascii="Tahoma" w:hAnsi="Tahoma"/>
          <w:b/>
          <w:color w:val="D9241A"/>
          <w:spacing w:val="-17"/>
          <w:w w:val="110"/>
          <w:sz w:val="15"/>
        </w:rPr>
        <w:t> </w:t>
      </w:r>
      <w:r>
        <w:rPr>
          <w:rFonts w:ascii="Tahoma" w:hAnsi="Tahoma"/>
          <w:b/>
          <w:color w:val="D9241A"/>
          <w:w w:val="110"/>
          <w:sz w:val="15"/>
        </w:rPr>
        <w:t>шт.</w:t>
      </w:r>
      <w:r>
        <w:rPr>
          <w:rFonts w:ascii="Tahoma" w:hAnsi="Tahoma"/>
          <w:sz w:val="15"/>
        </w:rPr>
      </w:r>
    </w:p>
    <w:p>
      <w:pPr>
        <w:spacing w:line="72" w:lineRule="exact" w:before="0"/>
        <w:ind w:left="1132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110"/>
        </w:rPr>
        <w:br w:type="column"/>
      </w:r>
      <w:r>
        <w:rPr>
          <w:rFonts w:ascii="Arial" w:hAnsi="Arial"/>
          <w:color w:val="D9241A"/>
          <w:w w:val="110"/>
          <w:sz w:val="10"/>
        </w:rPr>
        <w:t>оранжевый</w:t>
      </w:r>
      <w:r>
        <w:rPr>
          <w:rFonts w:ascii="Arial" w:hAnsi="Arial"/>
          <w:sz w:val="10"/>
        </w:rPr>
      </w:r>
    </w:p>
    <w:p>
      <w:pPr>
        <w:spacing w:line="81" w:lineRule="exact" w:before="0"/>
        <w:ind w:left="278" w:right="0" w:firstLine="3"/>
        <w:jc w:val="left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 w:hAnsi="Arial"/>
          <w:color w:val="D9241A"/>
          <w:spacing w:val="-1"/>
          <w:sz w:val="10"/>
        </w:rPr>
        <w:t>бордовый</w:t>
      </w:r>
      <w:r>
        <w:rPr>
          <w:rFonts w:ascii="Arial" w:hAnsi="Arial"/>
          <w:sz w:val="10"/>
        </w:rPr>
      </w:r>
    </w:p>
    <w:p>
      <w:pPr>
        <w:spacing w:before="41"/>
        <w:ind w:left="27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/>
          <w:color w:val="D9241A"/>
          <w:sz w:val="10"/>
        </w:rPr>
        <w:t>коричневый</w:t>
      </w:r>
      <w:r>
        <w:rPr>
          <w:rFonts w:ascii="Arial" w:hAns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1910" w:h="16840"/>
          <w:pgMar w:top="200" w:bottom="280" w:left="1140" w:right="440"/>
          <w:cols w:num="3" w:equalWidth="0">
            <w:col w:w="7553" w:space="40"/>
            <w:col w:w="1732" w:space="40"/>
            <w:col w:w="965"/>
          </w:cols>
        </w:sectPr>
      </w:pP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spacing w:before="76"/>
        <w:ind w:left="329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D9241A"/>
          <w:spacing w:val="3"/>
          <w:sz w:val="22"/>
        </w:rPr>
        <w:t>ОБЛИЦОВОЧНАЯ</w:t>
      </w:r>
      <w:r>
        <w:rPr>
          <w:rFonts w:ascii="Arial" w:hAnsi="Arial"/>
          <w:b/>
          <w:color w:val="D9241A"/>
          <w:sz w:val="22"/>
        </w:rPr>
        <w:t> </w:t>
      </w:r>
      <w:r>
        <w:rPr>
          <w:rFonts w:ascii="Arial" w:hAnsi="Arial"/>
          <w:b/>
          <w:color w:val="D9241A"/>
          <w:spacing w:val="22"/>
          <w:sz w:val="22"/>
        </w:rPr>
        <w:t> </w:t>
      </w:r>
      <w:r>
        <w:rPr>
          <w:rFonts w:ascii="Arial" w:hAnsi="Arial"/>
          <w:b/>
          <w:color w:val="D9241A"/>
          <w:spacing w:val="5"/>
          <w:sz w:val="22"/>
        </w:rPr>
        <w:t>ПЛИТКА</w:t>
      </w:r>
      <w:r>
        <w:rPr>
          <w:rFonts w:ascii="Arial" w:hAnsi="Arial"/>
          <w:sz w:val="22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type w:val="continuous"/>
          <w:pgSz w:w="11910" w:h="16840"/>
          <w:pgMar w:top="200" w:bottom="280" w:left="1140" w:right="440"/>
        </w:sect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56" w:lineRule="exact" w:before="0"/>
        <w:ind w:left="1751" w:right="0" w:hanging="75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w w:val="105"/>
          <w:sz w:val="23"/>
        </w:rPr>
        <w:t>Плитка</w:t>
      </w:r>
      <w:r>
        <w:rPr>
          <w:rFonts w:ascii="Tahoma" w:hAnsi="Tahoma"/>
          <w:spacing w:val="-38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фасадная</w:t>
      </w:r>
      <w:r>
        <w:rPr>
          <w:rFonts w:ascii="Tahoma" w:hAnsi="Tahoma"/>
          <w:w w:val="103"/>
          <w:sz w:val="23"/>
        </w:rPr>
        <w:t> </w:t>
      </w:r>
      <w:r>
        <w:rPr>
          <w:rFonts w:ascii="Tahoma" w:hAnsi="Tahoma"/>
          <w:w w:val="105"/>
          <w:sz w:val="23"/>
        </w:rPr>
        <w:t>мраморная</w:t>
      </w:r>
      <w:r>
        <w:rPr>
          <w:rFonts w:ascii="Tahoma" w:hAnsi="Tahoma"/>
          <w:spacing w:val="45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с</w:t>
      </w:r>
      <w:r>
        <w:rPr>
          <w:rFonts w:ascii="Tahoma" w:hAnsi="Tahoma"/>
          <w:spacing w:val="-16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фаской</w:t>
      </w:r>
      <w:r>
        <w:rPr>
          <w:rFonts w:ascii="Tahoma" w:hAnsi="Tahoma"/>
          <w:sz w:val="23"/>
        </w:rPr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before="138"/>
        <w:ind w:left="1762" w:right="0" w:firstLine="0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w w:val="105"/>
          <w:sz w:val="23"/>
        </w:rPr>
        <w:t>украинская</w:t>
      </w:r>
      <w:r>
        <w:rPr>
          <w:rFonts w:ascii="Tahoma" w:hAnsi="Tahoma"/>
          <w:sz w:val="23"/>
        </w:rPr>
      </w:r>
    </w:p>
    <w:p>
      <w:pPr>
        <w:spacing w:line="240" w:lineRule="auto" w:before="9"/>
        <w:rPr>
          <w:rFonts w:ascii="Tahoma" w:hAnsi="Tahoma" w:cs="Tahoma" w:eastAsia="Tahoma"/>
          <w:sz w:val="30"/>
          <w:szCs w:val="30"/>
        </w:rPr>
      </w:pPr>
      <w:r>
        <w:rPr/>
        <w:br w:type="column"/>
      </w:r>
      <w:r>
        <w:rPr>
          <w:rFonts w:ascii="Tahoma"/>
          <w:sz w:val="30"/>
        </w:rPr>
      </w:r>
    </w:p>
    <w:p>
      <w:pPr>
        <w:pStyle w:val="BodyText"/>
        <w:tabs>
          <w:tab w:pos="1407" w:val="left" w:leader="none"/>
        </w:tabs>
        <w:spacing w:line="240" w:lineRule="auto"/>
        <w:ind w:left="748" w:right="0"/>
        <w:jc w:val="left"/>
        <w:rPr>
          <w:rFonts w:ascii="Arial" w:hAnsi="Arial" w:cs="Arial" w:eastAsia="Arial"/>
        </w:rPr>
      </w:pPr>
      <w:r>
        <w:rPr/>
        <w:t>52</w:t>
        <w:tab/>
      </w:r>
      <w:r>
        <w:rPr>
          <w:rFonts w:ascii="Arial" w:hAnsi="Arial"/>
        </w:rPr>
        <w:t>250х20х65</w:t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3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tabs>
          <w:tab w:pos="1406" w:val="left" w:leader="none"/>
        </w:tabs>
        <w:spacing w:line="240" w:lineRule="auto"/>
        <w:ind w:left="750" w:right="0"/>
        <w:jc w:val="left"/>
        <w:rPr>
          <w:rFonts w:ascii="Arial" w:hAnsi="Arial" w:cs="Arial" w:eastAsia="Arial"/>
        </w:rPr>
      </w:pPr>
      <w:r>
        <w:rPr/>
        <w:t>52</w:t>
        <w:tab/>
      </w:r>
      <w:r>
        <w:rPr>
          <w:rFonts w:ascii="Arial" w:hAnsi="Arial"/>
        </w:rPr>
        <w:t>250х22х65</w:t>
      </w:r>
    </w:p>
    <w:p>
      <w:pPr>
        <w:spacing w:before="67"/>
        <w:ind w:left="239" w:right="0" w:firstLine="0"/>
        <w:jc w:val="center"/>
        <w:rPr>
          <w:rFonts w:ascii="Tahoma" w:hAnsi="Tahoma" w:cs="Tahoma" w:eastAsia="Tahoma"/>
          <w:sz w:val="21"/>
          <w:szCs w:val="21"/>
        </w:rPr>
      </w:pPr>
      <w:r>
        <w:rPr>
          <w:w w:val="105"/>
        </w:rPr>
        <w:br w:type="column"/>
      </w:r>
      <w:r>
        <w:rPr>
          <w:rFonts w:ascii="Tahoma"/>
          <w:spacing w:val="-3"/>
          <w:w w:val="105"/>
          <w:sz w:val="21"/>
        </w:rPr>
        <w:t>0,7</w:t>
      </w:r>
      <w:r>
        <w:rPr>
          <w:rFonts w:ascii="Tahoma"/>
          <w:sz w:val="21"/>
        </w:rPr>
      </w:r>
    </w:p>
    <w:p>
      <w:pPr>
        <w:pStyle w:val="BodyText"/>
        <w:spacing w:line="240" w:lineRule="auto" w:before="61"/>
        <w:ind w:left="241" w:right="0"/>
        <w:jc w:val="center"/>
      </w:pPr>
      <w:r>
        <w:rPr/>
        <w:t>0,022</w:t>
      </w:r>
    </w:p>
    <w:p>
      <w:pPr>
        <w:pStyle w:val="BodyText"/>
        <w:spacing w:line="240" w:lineRule="auto" w:before="29"/>
        <w:ind w:left="239" w:right="0"/>
        <w:jc w:val="center"/>
      </w:pPr>
      <w:r>
        <w:rPr>
          <w:w w:val="105"/>
        </w:rPr>
        <w:t>32</w:t>
      </w:r>
      <w:r>
        <w:rPr/>
      </w:r>
    </w:p>
    <w:p>
      <w:pPr>
        <w:pStyle w:val="BodyText"/>
        <w:spacing w:line="240" w:lineRule="auto" w:before="22"/>
        <w:ind w:left="224" w:right="0"/>
        <w:jc w:val="center"/>
      </w:pPr>
      <w:r>
        <w:rPr>
          <w:rFonts w:ascii="Tahoma"/>
          <w:spacing w:val="-1"/>
          <w:w w:val="105"/>
        </w:rPr>
        <w:t>1</w:t>
      </w:r>
      <w:r>
        <w:rPr>
          <w:spacing w:val="-1"/>
          <w:w w:val="105"/>
        </w:rPr>
        <w:t>,0</w:t>
      </w:r>
      <w:r>
        <w:rPr/>
      </w:r>
    </w:p>
    <w:p>
      <w:pPr>
        <w:pStyle w:val="BodyText"/>
        <w:spacing w:line="240" w:lineRule="auto" w:before="81"/>
        <w:ind w:left="238" w:right="0"/>
        <w:jc w:val="center"/>
        <w:rPr>
          <w:rFonts w:ascii="Tahoma" w:hAnsi="Tahoma" w:cs="Tahoma" w:eastAsia="Tahoma"/>
        </w:rPr>
      </w:pPr>
      <w:r>
        <w:rPr>
          <w:rFonts w:ascii="Tahoma"/>
          <w:w w:val="105"/>
        </w:rPr>
        <w:t>22</w:t>
      </w:r>
      <w:r>
        <w:rPr>
          <w:rFonts w:ascii="Tahoma"/>
        </w:rPr>
      </w:r>
    </w:p>
    <w:p>
      <w:pPr>
        <w:pStyle w:val="BodyText"/>
        <w:spacing w:line="240" w:lineRule="auto" w:before="132"/>
        <w:ind w:left="241" w:right="0"/>
        <w:jc w:val="center"/>
      </w:pPr>
      <w:r>
        <w:rPr/>
        <w:t>0,022</w:t>
      </w:r>
    </w:p>
    <w:p>
      <w:pPr>
        <w:spacing w:line="240" w:lineRule="auto" w:before="6"/>
        <w:rPr>
          <w:rFonts w:ascii="Tahoma" w:hAnsi="Tahoma" w:cs="Tahoma" w:eastAsia="Tahoma"/>
          <w:sz w:val="31"/>
          <w:szCs w:val="31"/>
        </w:rPr>
      </w:pPr>
      <w:r>
        <w:rPr/>
        <w:br w:type="column"/>
      </w:r>
      <w:r>
        <w:rPr>
          <w:rFonts w:ascii="Tahoma"/>
          <w:sz w:val="31"/>
        </w:rPr>
      </w:r>
    </w:p>
    <w:p>
      <w:pPr>
        <w:pStyle w:val="BodyText"/>
        <w:tabs>
          <w:tab w:pos="1208" w:val="left" w:leader="none"/>
          <w:tab w:pos="2101" w:val="left" w:leader="none"/>
        </w:tabs>
        <w:spacing w:line="240" w:lineRule="auto"/>
        <w:ind w:left="336" w:right="0"/>
        <w:jc w:val="left"/>
      </w:pPr>
      <w:r>
        <w:rPr>
          <w:rFonts w:ascii="Tahoma"/>
          <w:spacing w:val="-1"/>
        </w:rPr>
        <w:t>1</w:t>
      </w:r>
      <w:r>
        <w:rPr>
          <w:spacing w:val="-1"/>
        </w:rPr>
        <w:t>2</w:t>
      </w:r>
      <w:r>
        <w:rPr>
          <w:rFonts w:ascii="Tahoma"/>
          <w:spacing w:val="-1"/>
        </w:rPr>
        <w:t>,00</w:t>
        <w:tab/>
        <w:t>1</w:t>
      </w:r>
      <w:r>
        <w:rPr>
          <w:spacing w:val="-1"/>
        </w:rPr>
        <w:t>3</w:t>
      </w:r>
      <w:r>
        <w:rPr>
          <w:rFonts w:ascii="Tahoma"/>
          <w:spacing w:val="-1"/>
        </w:rPr>
        <w:t>,00</w:t>
        <w:tab/>
      </w:r>
      <w:r>
        <w:rPr>
          <w:rFonts w:ascii="Tahoma"/>
          <w:spacing w:val="-1"/>
          <w:w w:val="105"/>
        </w:rPr>
        <w:t>1</w:t>
      </w:r>
      <w:r>
        <w:rPr>
          <w:spacing w:val="-1"/>
          <w:w w:val="105"/>
        </w:rPr>
        <w:t>4</w:t>
      </w:r>
      <w:r>
        <w:rPr>
          <w:rFonts w:ascii="Tahoma"/>
          <w:spacing w:val="-1"/>
          <w:w w:val="105"/>
        </w:rPr>
        <w:t>,</w:t>
      </w:r>
      <w:r>
        <w:rPr>
          <w:spacing w:val="-1"/>
          <w:w w:val="105"/>
        </w:rPr>
        <w:t>00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2"/>
        <w:rPr>
          <w:rFonts w:ascii="Tahoma" w:hAnsi="Tahoma" w:cs="Tahoma" w:eastAsia="Tahoma"/>
          <w:sz w:val="30"/>
          <w:szCs w:val="30"/>
        </w:rPr>
      </w:pPr>
    </w:p>
    <w:p>
      <w:pPr>
        <w:pStyle w:val="BodyText"/>
        <w:tabs>
          <w:tab w:pos="1208" w:val="left" w:leader="none"/>
          <w:tab w:pos="2101" w:val="left" w:leader="none"/>
        </w:tabs>
        <w:spacing w:line="240" w:lineRule="auto"/>
        <w:ind w:left="336" w:right="0"/>
        <w:jc w:val="left"/>
      </w:pPr>
      <w:r>
        <w:rPr>
          <w:spacing w:val="-1"/>
        </w:rPr>
        <w:t>14,00</w:t>
        <w:tab/>
      </w:r>
      <w:r>
        <w:rPr/>
        <w:t>15,00</w:t>
        <w:tab/>
      </w:r>
      <w:r>
        <w:rPr>
          <w:spacing w:val="-1"/>
          <w:w w:val="105"/>
        </w:rPr>
        <w:t>16</w:t>
      </w:r>
      <w:r>
        <w:rPr>
          <w:rFonts w:ascii="Tahoma"/>
          <w:spacing w:val="-1"/>
          <w:w w:val="105"/>
        </w:rPr>
        <w:t>,</w:t>
      </w:r>
      <w:r>
        <w:rPr>
          <w:spacing w:val="-1"/>
          <w:w w:val="105"/>
        </w:rPr>
        <w:t>00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200" w:bottom="280" w:left="1140" w:right="440"/>
          <w:cols w:num="4" w:equalWidth="0">
            <w:col w:w="4087" w:space="40"/>
            <w:col w:w="2445" w:space="40"/>
            <w:col w:w="782" w:space="40"/>
            <w:col w:w="2896"/>
          </w:cols>
        </w:sectPr>
      </w:pPr>
    </w:p>
    <w:p>
      <w:pPr>
        <w:spacing w:line="240" w:lineRule="auto" w:before="1"/>
        <w:rPr>
          <w:rFonts w:ascii="Tahoma" w:hAnsi="Tahoma" w:cs="Tahoma" w:eastAsia="Tahoma"/>
          <w:sz w:val="15"/>
          <w:szCs w:val="15"/>
        </w:rPr>
      </w:pPr>
    </w:p>
    <w:p>
      <w:pPr>
        <w:spacing w:before="79"/>
        <w:ind w:left="2973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b/>
          <w:color w:val="D9241A"/>
          <w:spacing w:val="4"/>
          <w:w w:val="105"/>
          <w:sz w:val="21"/>
        </w:rPr>
        <w:t>ЦОКОЛЬНЫЙ</w:t>
      </w:r>
      <w:r>
        <w:rPr>
          <w:rFonts w:ascii="Arial" w:hAnsi="Arial"/>
          <w:b/>
          <w:color w:val="D9241A"/>
          <w:spacing w:val="-16"/>
          <w:w w:val="105"/>
          <w:sz w:val="21"/>
        </w:rPr>
        <w:t> </w:t>
      </w:r>
      <w:r>
        <w:rPr>
          <w:rFonts w:ascii="Arial" w:hAnsi="Arial"/>
          <w:b/>
          <w:color w:val="D9241A"/>
          <w:spacing w:val="5"/>
          <w:w w:val="105"/>
          <w:sz w:val="21"/>
        </w:rPr>
        <w:t>КИРПИЧ</w:t>
      </w:r>
      <w:r>
        <w:rPr>
          <w:rFonts w:ascii="Arial" w:hAnsi="Arial"/>
          <w:b/>
          <w:color w:val="D9241A"/>
          <w:spacing w:val="-19"/>
          <w:w w:val="105"/>
          <w:sz w:val="21"/>
        </w:rPr>
        <w:t> </w:t>
      </w:r>
      <w:r>
        <w:rPr>
          <w:rFonts w:ascii="Arial" w:hAnsi="Arial"/>
          <w:b/>
          <w:color w:val="D9241A"/>
          <w:w w:val="105"/>
          <w:sz w:val="21"/>
        </w:rPr>
        <w:t>И</w:t>
      </w:r>
      <w:r>
        <w:rPr>
          <w:rFonts w:ascii="Arial" w:hAnsi="Arial"/>
          <w:b/>
          <w:color w:val="D9241A"/>
          <w:spacing w:val="-18"/>
          <w:w w:val="105"/>
          <w:sz w:val="21"/>
        </w:rPr>
        <w:t> </w:t>
      </w:r>
      <w:r>
        <w:rPr>
          <w:rFonts w:ascii="Arial" w:hAnsi="Arial"/>
          <w:b/>
          <w:color w:val="D9241A"/>
          <w:spacing w:val="5"/>
          <w:w w:val="105"/>
          <w:sz w:val="21"/>
        </w:rPr>
        <w:t>ПЛИТКА</w:t>
      </w:r>
      <w:r>
        <w:rPr>
          <w:rFonts w:ascii="Arial" w:hAnsi="Arial"/>
          <w:sz w:val="21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1910" w:h="16840"/>
          <w:pgMar w:top="200" w:bottom="280" w:left="1140" w:right="4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before="177"/>
        <w:ind w:left="1660" w:right="0" w:firstLine="7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w w:val="105"/>
          <w:sz w:val="23"/>
        </w:rPr>
        <w:t>Цокольная</w:t>
      </w:r>
      <w:r>
        <w:rPr>
          <w:rFonts w:ascii="Tahoma" w:hAnsi="Tahoma"/>
          <w:spacing w:val="-39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плитка</w:t>
      </w:r>
      <w:r>
        <w:rPr>
          <w:rFonts w:ascii="Tahoma" w:hAnsi="Tahoma"/>
          <w:sz w:val="23"/>
        </w:rPr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4"/>
        <w:rPr>
          <w:rFonts w:ascii="Tahoma" w:hAnsi="Tahoma" w:cs="Tahoma" w:eastAsia="Tahoma"/>
          <w:sz w:val="31"/>
          <w:szCs w:val="31"/>
        </w:rPr>
      </w:pPr>
    </w:p>
    <w:p>
      <w:pPr>
        <w:spacing w:before="0"/>
        <w:ind w:left="1660" w:right="0" w:firstLine="0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w w:val="105"/>
          <w:sz w:val="23"/>
        </w:rPr>
        <w:t>Цокольный</w:t>
      </w:r>
      <w:r>
        <w:rPr>
          <w:rFonts w:ascii="Tahoma" w:hAnsi="Tahoma"/>
          <w:spacing w:val="-41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кирпич</w:t>
      </w:r>
      <w:r>
        <w:rPr>
          <w:rFonts w:ascii="Tahoma" w:hAnsi="Tahoma"/>
          <w:sz w:val="23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spacing w:line="240" w:lineRule="auto" w:before="1"/>
        <w:rPr>
          <w:rFonts w:ascii="Tahoma" w:hAnsi="Tahoma" w:cs="Tahoma" w:eastAsia="Tahoma"/>
          <w:sz w:val="17"/>
          <w:szCs w:val="17"/>
        </w:rPr>
      </w:pPr>
    </w:p>
    <w:p>
      <w:pPr>
        <w:tabs>
          <w:tab w:pos="1753" w:val="left" w:leader="none"/>
        </w:tabs>
        <w:spacing w:before="0"/>
        <w:ind w:left="1089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Tahoma" w:hAnsi="Tahoma"/>
          <w:sz w:val="21"/>
        </w:rPr>
        <w:t>33</w:t>
        <w:tab/>
      </w:r>
      <w:r>
        <w:rPr>
          <w:rFonts w:ascii="Arial" w:hAnsi="Arial"/>
          <w:position w:val="1"/>
          <w:sz w:val="19"/>
        </w:rPr>
        <w:t>250х20х120</w:t>
      </w:r>
      <w:r>
        <w:rPr>
          <w:rFonts w:ascii="Arial" w:hAns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tabs>
          <w:tab w:pos="1755" w:val="left" w:leader="none"/>
        </w:tabs>
        <w:spacing w:before="0"/>
        <w:ind w:left="1086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Tahoma" w:hAnsi="Tahoma"/>
          <w:spacing w:val="-1"/>
          <w:sz w:val="21"/>
        </w:rPr>
        <w:t>3</w:t>
      </w:r>
      <w:r>
        <w:rPr>
          <w:rFonts w:ascii="Tahoma" w:hAnsi="Tahoma"/>
          <w:spacing w:val="-1"/>
          <w:sz w:val="21"/>
        </w:rPr>
        <w:t>3</w:t>
        <w:tab/>
      </w:r>
      <w:r>
        <w:rPr>
          <w:rFonts w:ascii="Arial" w:hAnsi="Arial"/>
          <w:position w:val="1"/>
          <w:sz w:val="19"/>
        </w:rPr>
        <w:t>250х</w:t>
      </w:r>
      <w:r>
        <w:rPr>
          <w:rFonts w:ascii="Arial" w:hAnsi="Arial"/>
          <w:position w:val="1"/>
          <w:sz w:val="19"/>
        </w:rPr>
        <w:t>35</w:t>
      </w:r>
      <w:r>
        <w:rPr>
          <w:rFonts w:ascii="Arial" w:hAnsi="Arial"/>
          <w:position w:val="1"/>
          <w:sz w:val="19"/>
        </w:rPr>
        <w:t>х120</w:t>
      </w:r>
      <w:r>
        <w:rPr>
          <w:rFonts w:ascii="Arial" w:hAnsi="Arial"/>
          <w:sz w:val="19"/>
        </w:rPr>
      </w:r>
    </w:p>
    <w:p>
      <w:pPr>
        <w:pStyle w:val="BodyText"/>
        <w:spacing w:line="240" w:lineRule="auto" w:before="67"/>
        <w:ind w:left="156" w:right="0"/>
        <w:jc w:val="center"/>
      </w:pPr>
      <w:r>
        <w:rPr>
          <w:w w:val="105"/>
        </w:rPr>
        <w:br w:type="column"/>
      </w:r>
      <w:r>
        <w:rPr>
          <w:w w:val="105"/>
        </w:rPr>
        <w:t>1,85</w:t>
      </w:r>
      <w:r>
        <w:rPr/>
      </w:r>
    </w:p>
    <w:p>
      <w:pPr>
        <w:pStyle w:val="BodyText"/>
        <w:spacing w:line="240" w:lineRule="auto" w:before="106"/>
        <w:ind w:left="171" w:right="0"/>
        <w:jc w:val="center"/>
      </w:pPr>
      <w:r>
        <w:rPr/>
        <w:t>0,0185</w:t>
      </w:r>
    </w:p>
    <w:p>
      <w:pPr>
        <w:pStyle w:val="BodyText"/>
        <w:spacing w:line="240" w:lineRule="auto" w:before="60"/>
        <w:ind w:left="153" w:right="0"/>
        <w:jc w:val="center"/>
      </w:pPr>
      <w:r>
        <w:rPr>
          <w:w w:val="105"/>
        </w:rPr>
        <w:t>10</w:t>
      </w:r>
      <w:r>
        <w:rPr/>
      </w:r>
    </w:p>
    <w:p>
      <w:pPr>
        <w:pStyle w:val="BodyText"/>
        <w:spacing w:line="240" w:lineRule="auto" w:before="41"/>
        <w:ind w:left="164" w:right="0"/>
        <w:jc w:val="center"/>
      </w:pPr>
      <w:r>
        <w:rPr>
          <w:w w:val="105"/>
        </w:rPr>
        <w:t>2,6</w:t>
      </w:r>
      <w:r>
        <w:rPr/>
      </w:r>
    </w:p>
    <w:p>
      <w:pPr>
        <w:pStyle w:val="BodyText"/>
        <w:spacing w:line="240" w:lineRule="auto" w:before="56"/>
        <w:ind w:left="164" w:right="0"/>
        <w:jc w:val="center"/>
      </w:pPr>
      <w:r>
        <w:rPr>
          <w:w w:val="105"/>
        </w:rPr>
        <w:t>2,6</w:t>
      </w:r>
      <w:r>
        <w:rPr/>
      </w:r>
    </w:p>
    <w:p>
      <w:pPr>
        <w:pStyle w:val="BodyText"/>
        <w:spacing w:line="240" w:lineRule="auto" w:before="9"/>
        <w:ind w:left="162" w:right="0"/>
        <w:jc w:val="center"/>
      </w:pPr>
      <w:r>
        <w:rPr>
          <w:w w:val="105"/>
        </w:rPr>
        <w:t>1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  <w:r>
        <w:rPr/>
        <w:br w:type="column"/>
      </w:r>
      <w:r>
        <w:rPr>
          <w:rFonts w:ascii="Tahoma"/>
          <w:sz w:val="22"/>
        </w:rPr>
      </w:r>
    </w:p>
    <w:p>
      <w:pPr>
        <w:pStyle w:val="BodyText"/>
        <w:tabs>
          <w:tab w:pos="1155" w:val="left" w:leader="none"/>
          <w:tab w:pos="2048" w:val="left" w:leader="none"/>
        </w:tabs>
        <w:spacing w:line="240" w:lineRule="auto" w:before="160"/>
        <w:ind w:left="282" w:right="0"/>
        <w:jc w:val="left"/>
      </w:pPr>
      <w:r>
        <w:rPr>
          <w:spacing w:val="-1"/>
        </w:rPr>
        <w:t>24,00</w:t>
        <w:tab/>
      </w:r>
      <w:r>
        <w:rPr/>
        <w:t>25,00</w:t>
        <w:tab/>
      </w:r>
      <w:r>
        <w:rPr>
          <w:w w:val="105"/>
        </w:rPr>
        <w:t>26,00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pStyle w:val="BodyText"/>
        <w:tabs>
          <w:tab w:pos="1155" w:val="left" w:leader="none"/>
          <w:tab w:pos="2048" w:val="left" w:leader="none"/>
        </w:tabs>
        <w:spacing w:line="240" w:lineRule="auto" w:before="135"/>
        <w:ind w:left="282" w:right="0"/>
        <w:jc w:val="left"/>
      </w:pPr>
      <w:r>
        <w:rPr/>
        <w:t>30,00</w:t>
        <w:tab/>
        <w:t>31,00</w:t>
        <w:tab/>
      </w:r>
      <w:r>
        <w:rPr>
          <w:w w:val="105"/>
        </w:rPr>
        <w:t>32,00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200" w:bottom="280" w:left="1140" w:right="440"/>
          <w:cols w:num="4" w:equalWidth="0">
            <w:col w:w="3741" w:space="40"/>
            <w:col w:w="2803" w:space="40"/>
            <w:col w:w="830" w:space="40"/>
            <w:col w:w="2836"/>
          </w:cols>
        </w:sectPr>
      </w:pPr>
    </w:p>
    <w:p>
      <w:pPr>
        <w:spacing w:line="240" w:lineRule="auto" w:before="1"/>
        <w:rPr>
          <w:rFonts w:ascii="Tahoma" w:hAnsi="Tahoma" w:cs="Tahoma" w:eastAsia="Tahoma"/>
          <w:sz w:val="12"/>
          <w:szCs w:val="12"/>
        </w:rPr>
      </w:pPr>
    </w:p>
    <w:p>
      <w:pPr>
        <w:spacing w:after="0" w:line="240" w:lineRule="auto"/>
        <w:rPr>
          <w:rFonts w:ascii="Tahoma" w:hAnsi="Tahoma" w:cs="Tahoma" w:eastAsia="Tahoma"/>
          <w:sz w:val="12"/>
          <w:szCs w:val="12"/>
        </w:rPr>
        <w:sectPr>
          <w:type w:val="continuous"/>
          <w:pgSz w:w="11910" w:h="16840"/>
          <w:pgMar w:top="200" w:bottom="280" w:left="1140" w:right="440"/>
        </w:sectPr>
      </w:pPr>
    </w:p>
    <w:p>
      <w:pPr>
        <w:spacing w:before="79"/>
        <w:ind w:left="3810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b/>
          <w:color w:val="D9241A"/>
          <w:w w:val="95"/>
          <w:sz w:val="21"/>
        </w:rPr>
        <w:t>ФАКТУРА</w:t>
      </w:r>
      <w:r>
        <w:rPr>
          <w:rFonts w:ascii="Arial" w:hAnsi="Arial"/>
          <w:b/>
          <w:color w:val="D9241A"/>
          <w:spacing w:val="55"/>
          <w:w w:val="95"/>
          <w:sz w:val="21"/>
        </w:rPr>
        <w:t> </w:t>
      </w:r>
      <w:r>
        <w:rPr>
          <w:rFonts w:ascii="Arial" w:hAnsi="Arial"/>
          <w:b/>
          <w:color w:val="D9241A"/>
          <w:spacing w:val="3"/>
          <w:w w:val="95"/>
          <w:sz w:val="21"/>
        </w:rPr>
        <w:t>ГЛАДКАЯ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785"/>
        <w:jc w:val="right"/>
      </w:pPr>
      <w:r>
        <w:rPr/>
        <w:t>52</w:t>
      </w:r>
    </w:p>
    <w:p>
      <w:pPr>
        <w:tabs>
          <w:tab w:pos="3446" w:val="right" w:leader="none"/>
        </w:tabs>
        <w:spacing w:before="582"/>
        <w:ind w:left="0" w:right="782" w:firstLine="0"/>
        <w:jc w:val="right"/>
        <w:rPr>
          <w:rFonts w:ascii="Tahoma" w:hAnsi="Tahoma" w:cs="Tahoma" w:eastAsia="Tahoma"/>
          <w:sz w:val="21"/>
          <w:szCs w:val="21"/>
        </w:rPr>
      </w:pPr>
      <w:r>
        <w:rPr>
          <w:rFonts w:ascii="Tahoma" w:hAnsi="Tahoma"/>
          <w:w w:val="105"/>
          <w:sz w:val="23"/>
        </w:rPr>
        <w:t>Кирпич</w:t>
      </w:r>
      <w:r>
        <w:rPr>
          <w:rFonts w:ascii="Tahoma" w:hAnsi="Tahoma"/>
          <w:spacing w:val="-5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"фасонный"</w:t>
      </w:r>
      <w:r>
        <w:rPr>
          <w:rFonts w:ascii="Tahoma" w:hAnsi="Tahoma"/>
          <w:w w:val="105"/>
          <w:sz w:val="21"/>
        </w:rPr>
        <w:tab/>
      </w:r>
      <w:r>
        <w:rPr>
          <w:rFonts w:ascii="Tahoma" w:hAnsi="Tahoma"/>
          <w:w w:val="105"/>
          <w:sz w:val="21"/>
        </w:rPr>
        <w:t>52</w:t>
      </w:r>
      <w:r>
        <w:rPr>
          <w:rFonts w:ascii="Tahoma" w:hAnsi="Tahoma"/>
          <w:sz w:val="21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spacing w:line="240" w:lineRule="auto" w:before="3"/>
        <w:rPr>
          <w:rFonts w:ascii="Tahoma" w:hAnsi="Tahoma" w:cs="Tahoma" w:eastAsia="Tahoma"/>
          <w:sz w:val="21"/>
          <w:szCs w:val="21"/>
        </w:rPr>
      </w:pPr>
    </w:p>
    <w:p>
      <w:pPr>
        <w:pStyle w:val="BodyText"/>
        <w:spacing w:line="240" w:lineRule="auto"/>
        <w:ind w:right="45"/>
        <w:jc w:val="right"/>
      </w:pPr>
      <w:r>
        <w:rPr>
          <w:spacing w:val="-1"/>
        </w:rPr>
        <w:t>4,3</w:t>
      </w:r>
      <w:r>
        <w:rPr/>
      </w:r>
    </w:p>
    <w:p>
      <w:pPr>
        <w:pStyle w:val="BodyText"/>
        <w:spacing w:line="240" w:lineRule="auto" w:before="19"/>
        <w:ind w:right="0"/>
        <w:jc w:val="right"/>
      </w:pPr>
      <w:r>
        <w:rPr/>
        <w:t>1,46</w:t>
      </w:r>
    </w:p>
    <w:p>
      <w:pPr>
        <w:spacing w:before="57"/>
        <w:ind w:left="0" w:right="36" w:firstLine="0"/>
        <w:jc w:val="righ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sz w:val="20"/>
        </w:rPr>
        <w:t>336</w:t>
      </w:r>
    </w:p>
    <w:p>
      <w:pPr>
        <w:pStyle w:val="BodyText"/>
        <w:spacing w:line="240" w:lineRule="auto" w:before="49"/>
        <w:ind w:right="49"/>
        <w:jc w:val="right"/>
      </w:pPr>
      <w:r>
        <w:rPr/>
        <w:t>3,8</w:t>
      </w:r>
    </w:p>
    <w:p>
      <w:pPr>
        <w:pStyle w:val="BodyText"/>
        <w:spacing w:line="240" w:lineRule="auto" w:before="17"/>
        <w:ind w:right="54"/>
        <w:jc w:val="right"/>
      </w:pPr>
      <w:r>
        <w:rPr/>
        <w:t>1,3</w:t>
      </w:r>
    </w:p>
    <w:p>
      <w:pPr>
        <w:pStyle w:val="BodyText"/>
        <w:spacing w:line="240" w:lineRule="auto" w:before="33"/>
        <w:ind w:right="24"/>
        <w:jc w:val="right"/>
      </w:pPr>
      <w:r>
        <w:rPr/>
        <w:t>336</w:t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  <w:r>
        <w:rPr/>
        <w:br w:type="column"/>
      </w:r>
      <w:r>
        <w:rPr>
          <w:rFonts w:ascii="Tahoma"/>
          <w:sz w:val="22"/>
        </w:rPr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5"/>
        <w:rPr>
          <w:rFonts w:ascii="Tahoma" w:hAnsi="Tahoma" w:cs="Tahoma" w:eastAsia="Tahoma"/>
          <w:sz w:val="19"/>
          <w:szCs w:val="19"/>
        </w:rPr>
      </w:pPr>
    </w:p>
    <w:p>
      <w:pPr>
        <w:pStyle w:val="BodyText"/>
        <w:tabs>
          <w:tab w:pos="1285" w:val="left" w:leader="none"/>
          <w:tab w:pos="2176" w:val="left" w:leader="none"/>
        </w:tabs>
        <w:spacing w:line="240" w:lineRule="auto"/>
        <w:ind w:left="411" w:right="0"/>
        <w:jc w:val="left"/>
      </w:pPr>
      <w:r>
        <w:rPr/>
        <w:t>28,00</w:t>
        <w:tab/>
      </w:r>
      <w:r>
        <w:rPr>
          <w:position w:val="1"/>
        </w:rPr>
        <w:t>29,00</w:t>
        <w:tab/>
      </w:r>
      <w:r>
        <w:rPr>
          <w:w w:val="105"/>
          <w:position w:val="1"/>
        </w:rPr>
        <w:t>31,00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pStyle w:val="BodyText"/>
        <w:tabs>
          <w:tab w:pos="1285" w:val="left" w:leader="none"/>
          <w:tab w:pos="2176" w:val="left" w:leader="none"/>
        </w:tabs>
        <w:spacing w:line="240" w:lineRule="auto"/>
        <w:ind w:left="411" w:right="0"/>
        <w:jc w:val="left"/>
      </w:pPr>
      <w:r>
        <w:rPr>
          <w:position w:val="1"/>
        </w:rPr>
        <w:t>28,00</w:t>
        <w:tab/>
      </w:r>
      <w:r>
        <w:rPr/>
        <w:t>29,00</w:t>
        <w:tab/>
      </w:r>
      <w:r>
        <w:rPr>
          <w:w w:val="105"/>
          <w:position w:val="1"/>
        </w:rPr>
        <w:t>31,00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200" w:bottom="280" w:left="1140" w:right="440"/>
          <w:cols w:num="3" w:equalWidth="0">
            <w:col w:w="5865" w:space="40"/>
            <w:col w:w="1420" w:space="40"/>
            <w:col w:w="2965"/>
          </w:cols>
        </w:sectPr>
      </w:pPr>
    </w:p>
    <w:p>
      <w:pPr>
        <w:spacing w:line="240" w:lineRule="auto" w:before="6"/>
        <w:rPr>
          <w:rFonts w:ascii="Tahoma" w:hAnsi="Tahoma" w:cs="Tahoma" w:eastAsia="Tahoma"/>
          <w:sz w:val="10"/>
          <w:szCs w:val="10"/>
        </w:rPr>
      </w:pPr>
    </w:p>
    <w:p>
      <w:pPr>
        <w:spacing w:before="68"/>
        <w:ind w:left="3435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color w:val="D9241A"/>
          <w:spacing w:val="-6"/>
          <w:w w:val="95"/>
          <w:sz w:val="24"/>
        </w:rPr>
        <w:t>Ф</w:t>
      </w:r>
      <w:r>
        <w:rPr>
          <w:rFonts w:ascii="Arial" w:hAnsi="Arial"/>
          <w:b/>
          <w:color w:val="D9241A"/>
          <w:spacing w:val="7"/>
          <w:w w:val="95"/>
          <w:sz w:val="24"/>
        </w:rPr>
        <w:t>А</w:t>
      </w:r>
      <w:r>
        <w:rPr>
          <w:rFonts w:ascii="Arial" w:hAnsi="Arial"/>
          <w:b/>
          <w:color w:val="D9241A"/>
          <w:spacing w:val="4"/>
          <w:w w:val="95"/>
          <w:sz w:val="24"/>
        </w:rPr>
        <w:t>К</w:t>
      </w:r>
      <w:r>
        <w:rPr>
          <w:rFonts w:ascii="Arial" w:hAnsi="Arial"/>
          <w:b/>
          <w:color w:val="D9241A"/>
          <w:spacing w:val="7"/>
          <w:w w:val="95"/>
          <w:sz w:val="24"/>
        </w:rPr>
        <w:t>ТУ</w:t>
      </w:r>
      <w:r>
        <w:rPr>
          <w:rFonts w:ascii="Arial" w:hAnsi="Arial"/>
          <w:b/>
          <w:color w:val="D9241A"/>
          <w:spacing w:val="-21"/>
          <w:w w:val="95"/>
          <w:sz w:val="24"/>
        </w:rPr>
        <w:t>Р</w:t>
      </w:r>
      <w:r>
        <w:rPr>
          <w:rFonts w:ascii="Arial" w:hAnsi="Arial"/>
          <w:b/>
          <w:color w:val="D9241A"/>
          <w:w w:val="95"/>
          <w:sz w:val="24"/>
        </w:rPr>
        <w:t>А </w:t>
      </w:r>
      <w:r>
        <w:rPr>
          <w:rFonts w:ascii="Arial" w:hAnsi="Arial"/>
          <w:b/>
          <w:color w:val="D9241A"/>
          <w:spacing w:val="42"/>
          <w:w w:val="95"/>
          <w:sz w:val="24"/>
        </w:rPr>
        <w:t> </w:t>
      </w:r>
      <w:r>
        <w:rPr>
          <w:rFonts w:ascii="Arial" w:hAnsi="Arial"/>
          <w:b/>
          <w:color w:val="D9241A"/>
          <w:spacing w:val="7"/>
          <w:w w:val="95"/>
          <w:sz w:val="24"/>
        </w:rPr>
        <w:t>УК</w:t>
      </w:r>
      <w:r>
        <w:rPr>
          <w:rFonts w:ascii="Arial" w:hAnsi="Arial"/>
          <w:b/>
          <w:color w:val="D9241A"/>
          <w:spacing w:val="-21"/>
          <w:w w:val="95"/>
          <w:sz w:val="24"/>
        </w:rPr>
        <w:t>Р</w:t>
      </w:r>
      <w:r>
        <w:rPr>
          <w:rFonts w:ascii="Arial" w:hAnsi="Arial"/>
          <w:b/>
          <w:color w:val="D9241A"/>
          <w:spacing w:val="7"/>
          <w:w w:val="95"/>
          <w:sz w:val="24"/>
        </w:rPr>
        <w:t>АИНСКА</w:t>
      </w:r>
      <w:r>
        <w:rPr>
          <w:rFonts w:ascii="Arial" w:hAnsi="Arial"/>
          <w:b/>
          <w:color w:val="D9241A"/>
          <w:w w:val="95"/>
          <w:sz w:val="24"/>
        </w:rPr>
        <w:t>Я</w:t>
      </w:r>
      <w:r>
        <w:rPr>
          <w:rFonts w:ascii="Arial" w:hAns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type w:val="continuous"/>
          <w:pgSz w:w="11910" w:h="16840"/>
          <w:pgMar w:top="200" w:bottom="280" w:left="1140" w:right="44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Heading3"/>
        <w:spacing w:line="240" w:lineRule="auto" w:before="130"/>
        <w:ind w:right="0" w:hanging="8"/>
        <w:jc w:val="left"/>
      </w:pPr>
      <w:r>
        <w:rPr>
          <w:w w:val="105"/>
        </w:rPr>
        <w:t>Кирпич</w:t>
      </w:r>
      <w:r>
        <w:rPr>
          <w:spacing w:val="-26"/>
          <w:w w:val="105"/>
        </w:rPr>
        <w:t> </w:t>
      </w:r>
      <w:r>
        <w:rPr>
          <w:w w:val="105"/>
        </w:rPr>
        <w:t>"украинский"</w:t>
      </w:r>
      <w:r>
        <w:rPr>
          <w:spacing w:val="-26"/>
          <w:w w:val="105"/>
        </w:rPr>
        <w:t> </w:t>
      </w:r>
      <w:r>
        <w:rPr>
          <w:w w:val="105"/>
        </w:rPr>
        <w:t>50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7"/>
        <w:rPr>
          <w:rFonts w:ascii="Tahoma" w:hAnsi="Tahoma" w:cs="Tahoma" w:eastAsia="Tahoma"/>
          <w:sz w:val="18"/>
          <w:szCs w:val="18"/>
        </w:rPr>
      </w:pPr>
    </w:p>
    <w:p>
      <w:pPr>
        <w:spacing w:line="252" w:lineRule="exact" w:before="0"/>
        <w:ind w:left="1654" w:right="323" w:firstLine="0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w w:val="105"/>
          <w:sz w:val="23"/>
        </w:rPr>
        <w:t>Кирпич</w:t>
      </w:r>
      <w:r>
        <w:rPr>
          <w:rFonts w:ascii="Tahoma" w:hAnsi="Tahoma"/>
          <w:spacing w:val="-46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"украинский"</w:t>
      </w:r>
      <w:r>
        <w:rPr>
          <w:rFonts w:ascii="Tahoma" w:hAnsi="Tahoma"/>
          <w:w w:val="103"/>
          <w:sz w:val="23"/>
        </w:rPr>
        <w:t> </w:t>
      </w:r>
      <w:r>
        <w:rPr>
          <w:rFonts w:ascii="Tahoma" w:hAnsi="Tahoma"/>
          <w:w w:val="105"/>
          <w:sz w:val="23"/>
        </w:rPr>
        <w:t>угловой</w:t>
      </w:r>
      <w:r>
        <w:rPr>
          <w:rFonts w:ascii="Tahoma" w:hAnsi="Tahoma"/>
          <w:spacing w:val="-24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50</w:t>
      </w:r>
      <w:r>
        <w:rPr>
          <w:rFonts w:ascii="Tahoma" w:hAnsi="Tahoma"/>
          <w:sz w:val="23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tabs>
          <w:tab w:pos="1186" w:val="left" w:leader="none"/>
        </w:tabs>
        <w:spacing w:before="164"/>
        <w:ind w:left="50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ahoma" w:hAnsi="Tahoma"/>
          <w:sz w:val="21"/>
        </w:rPr>
        <w:t>52</w:t>
        <w:tab/>
      </w:r>
      <w:r>
        <w:rPr>
          <w:rFonts w:ascii="Arial" w:hAnsi="Arial"/>
          <w:w w:val="105"/>
          <w:sz w:val="20"/>
        </w:rPr>
        <w:t>250х50х65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tabs>
          <w:tab w:pos="1186" w:val="left" w:leader="none"/>
        </w:tabs>
        <w:spacing w:before="144"/>
        <w:ind w:left="50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ahoma" w:hAnsi="Tahoma"/>
          <w:sz w:val="21"/>
        </w:rPr>
        <w:t>52</w:t>
        <w:tab/>
      </w:r>
      <w:r>
        <w:rPr>
          <w:rFonts w:ascii="Arial" w:hAnsi="Arial"/>
          <w:w w:val="105"/>
          <w:sz w:val="20"/>
        </w:rPr>
        <w:t>230х50х65</w:t>
      </w:r>
      <w:r>
        <w:rPr>
          <w:rFonts w:ascii="Arial" w:hAnsi="Arial"/>
          <w:sz w:val="20"/>
        </w:rPr>
      </w:r>
    </w:p>
    <w:p>
      <w:pPr>
        <w:spacing w:before="64"/>
        <w:ind w:left="355" w:right="0" w:firstLine="0"/>
        <w:jc w:val="left"/>
        <w:rPr>
          <w:rFonts w:ascii="Tahoma" w:hAnsi="Tahoma" w:cs="Tahoma" w:eastAsia="Tahoma"/>
          <w:sz w:val="21"/>
          <w:szCs w:val="21"/>
        </w:rPr>
      </w:pPr>
      <w:r>
        <w:rPr>
          <w:w w:val="105"/>
        </w:rPr>
        <w:br w:type="column"/>
      </w:r>
      <w:r>
        <w:rPr>
          <w:rFonts w:ascii="Tahoma"/>
          <w:w w:val="105"/>
          <w:sz w:val="21"/>
        </w:rPr>
        <w:t>2,1</w:t>
      </w:r>
      <w:r>
        <w:rPr>
          <w:rFonts w:ascii="Tahoma"/>
          <w:sz w:val="21"/>
        </w:rPr>
      </w:r>
    </w:p>
    <w:p>
      <w:pPr>
        <w:pStyle w:val="BodyText"/>
        <w:spacing w:line="240" w:lineRule="auto" w:before="27"/>
        <w:ind w:left="342" w:right="0"/>
        <w:jc w:val="left"/>
      </w:pPr>
      <w:r>
        <w:rPr>
          <w:w w:val="105"/>
        </w:rPr>
        <w:t>1,4</w:t>
      </w:r>
      <w:r>
        <w:rPr/>
      </w:r>
    </w:p>
    <w:p>
      <w:pPr>
        <w:pStyle w:val="BodyText"/>
        <w:spacing w:line="240" w:lineRule="auto" w:before="64"/>
        <w:ind w:left="326" w:right="0"/>
        <w:jc w:val="left"/>
      </w:pPr>
      <w:r>
        <w:rPr>
          <w:w w:val="105"/>
        </w:rPr>
        <w:t>672</w:t>
      </w:r>
      <w:r>
        <w:rPr/>
      </w:r>
    </w:p>
    <w:p>
      <w:pPr>
        <w:pStyle w:val="BodyText"/>
        <w:spacing w:line="240" w:lineRule="auto" w:before="44"/>
        <w:ind w:left="350" w:right="0"/>
        <w:jc w:val="left"/>
      </w:pPr>
      <w:r>
        <w:rPr>
          <w:w w:val="105"/>
        </w:rPr>
        <w:t>2,0</w:t>
      </w:r>
      <w:r>
        <w:rPr/>
      </w:r>
    </w:p>
    <w:p>
      <w:pPr>
        <w:pStyle w:val="BodyText"/>
        <w:spacing w:line="240" w:lineRule="auto" w:before="7"/>
        <w:ind w:left="285" w:right="0"/>
        <w:jc w:val="left"/>
      </w:pPr>
      <w:r>
        <w:rPr/>
        <w:t>1,37</w:t>
      </w:r>
    </w:p>
    <w:p>
      <w:pPr>
        <w:pStyle w:val="BodyText"/>
        <w:spacing w:line="240" w:lineRule="auto" w:before="68"/>
        <w:ind w:left="326" w:right="0"/>
        <w:jc w:val="left"/>
      </w:pPr>
      <w:r>
        <w:rPr>
          <w:w w:val="105"/>
        </w:rPr>
        <w:t>672</w:t>
      </w:r>
      <w:r>
        <w:rPr/>
      </w:r>
    </w:p>
    <w:p>
      <w:pPr>
        <w:spacing w:line="240" w:lineRule="auto" w:before="2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pStyle w:val="BodyText"/>
        <w:tabs>
          <w:tab w:pos="1284" w:val="left" w:leader="none"/>
          <w:tab w:pos="2180" w:val="left" w:leader="none"/>
        </w:tabs>
        <w:spacing w:line="240" w:lineRule="auto"/>
        <w:ind w:left="412" w:right="0"/>
        <w:jc w:val="left"/>
      </w:pPr>
      <w:r>
        <w:rPr/>
        <w:t>20,00</w:t>
        <w:tab/>
      </w:r>
      <w:r>
        <w:rPr>
          <w:rFonts w:ascii="Tahoma"/>
          <w:spacing w:val="-1"/>
        </w:rPr>
        <w:t>2</w:t>
      </w:r>
      <w:r>
        <w:rPr>
          <w:spacing w:val="-1"/>
        </w:rPr>
        <w:t>1,00</w:t>
        <w:tab/>
      </w:r>
      <w:r>
        <w:rPr>
          <w:rFonts w:ascii="Tahoma"/>
          <w:spacing w:val="-1"/>
          <w:w w:val="105"/>
        </w:rPr>
        <w:t>2</w:t>
      </w:r>
      <w:r>
        <w:rPr>
          <w:spacing w:val="-1"/>
          <w:w w:val="105"/>
        </w:rPr>
        <w:t>2,00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pStyle w:val="BodyText"/>
        <w:tabs>
          <w:tab w:pos="1284" w:val="left" w:leader="none"/>
          <w:tab w:pos="2187" w:val="left" w:leader="none"/>
        </w:tabs>
        <w:spacing w:line="240" w:lineRule="auto" w:before="141"/>
        <w:ind w:left="404" w:right="0"/>
        <w:jc w:val="left"/>
      </w:pPr>
      <w:r>
        <w:rPr>
          <w:rFonts w:ascii="Tahoma"/>
          <w:spacing w:val="-1"/>
        </w:rPr>
        <w:t>2</w:t>
      </w:r>
      <w:r>
        <w:rPr>
          <w:spacing w:val="-1"/>
        </w:rPr>
        <w:t>2,00</w:t>
        <w:tab/>
      </w:r>
      <w:r>
        <w:rPr/>
        <w:t>23,00</w:t>
        <w:tab/>
      </w:r>
      <w:r>
        <w:rPr>
          <w:rFonts w:ascii="Tahoma"/>
          <w:spacing w:val="-1"/>
          <w:w w:val="105"/>
        </w:rPr>
        <w:t>2</w:t>
      </w:r>
      <w:r>
        <w:rPr>
          <w:spacing w:val="-1"/>
          <w:w w:val="105"/>
        </w:rPr>
        <w:t>4,00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200" w:bottom="280" w:left="1140" w:right="440"/>
          <w:cols w:num="4" w:equalWidth="0">
            <w:col w:w="4307" w:space="40"/>
            <w:col w:w="2232" w:space="40"/>
            <w:col w:w="707" w:space="40"/>
            <w:col w:w="2964"/>
          </w:cols>
        </w:sectPr>
      </w:pPr>
    </w:p>
    <w:p>
      <w:pPr>
        <w:spacing w:line="240" w:lineRule="auto" w:before="11"/>
        <w:rPr>
          <w:rFonts w:ascii="Tahoma" w:hAnsi="Tahoma" w:cs="Tahoma" w:eastAsia="Tahoma"/>
          <w:sz w:val="9"/>
          <w:szCs w:val="9"/>
        </w:rPr>
      </w:pPr>
    </w:p>
    <w:p>
      <w:pPr>
        <w:pStyle w:val="Heading1"/>
        <w:spacing w:line="240" w:lineRule="auto"/>
        <w:ind w:left="3382" w:right="0"/>
        <w:jc w:val="left"/>
        <w:rPr>
          <w:b w:val="0"/>
          <w:bCs w:val="0"/>
        </w:rPr>
      </w:pPr>
      <w:r>
        <w:rPr>
          <w:color w:val="D9241A"/>
          <w:spacing w:val="-7"/>
          <w:w w:val="95"/>
        </w:rPr>
        <w:t>Ф</w:t>
      </w:r>
      <w:r>
        <w:rPr>
          <w:color w:val="D9241A"/>
          <w:spacing w:val="7"/>
          <w:w w:val="95"/>
        </w:rPr>
        <w:t>А</w:t>
      </w:r>
      <w:r>
        <w:rPr>
          <w:color w:val="D9241A"/>
          <w:spacing w:val="5"/>
          <w:w w:val="95"/>
        </w:rPr>
        <w:t>К</w:t>
      </w:r>
      <w:r>
        <w:rPr>
          <w:color w:val="D9241A"/>
          <w:spacing w:val="7"/>
          <w:w w:val="95"/>
        </w:rPr>
        <w:t>ТУ</w:t>
      </w:r>
      <w:r>
        <w:rPr>
          <w:color w:val="D9241A"/>
          <w:spacing w:val="-22"/>
          <w:w w:val="95"/>
        </w:rPr>
        <w:t>Р</w:t>
      </w:r>
      <w:r>
        <w:rPr>
          <w:color w:val="D9241A"/>
          <w:w w:val="95"/>
        </w:rPr>
        <w:t>А </w:t>
      </w:r>
      <w:r>
        <w:rPr>
          <w:color w:val="D9241A"/>
          <w:spacing w:val="41"/>
          <w:w w:val="95"/>
        </w:rPr>
        <w:t> </w:t>
      </w:r>
      <w:r>
        <w:rPr>
          <w:color w:val="D9241A"/>
          <w:spacing w:val="7"/>
          <w:w w:val="95"/>
        </w:rPr>
        <w:t>М</w:t>
      </w:r>
      <w:r>
        <w:rPr>
          <w:color w:val="D9241A"/>
          <w:spacing w:val="-22"/>
          <w:w w:val="95"/>
        </w:rPr>
        <w:t>Р</w:t>
      </w:r>
      <w:r>
        <w:rPr>
          <w:color w:val="D9241A"/>
          <w:spacing w:val="7"/>
          <w:w w:val="95"/>
        </w:rPr>
        <w:t>АМОРНА</w:t>
      </w:r>
      <w:r>
        <w:rPr>
          <w:color w:val="D9241A"/>
          <w:w w:val="95"/>
        </w:rPr>
        <w:t>Я</w:t>
      </w:r>
      <w:r>
        <w:rPr>
          <w:b w:val="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type w:val="continuous"/>
          <w:pgSz w:w="11910" w:h="16840"/>
          <w:pgMar w:top="200" w:bottom="280" w:left="1140" w:right="440"/>
        </w:sectPr>
      </w:pPr>
    </w:p>
    <w:p>
      <w:pPr>
        <w:pStyle w:val="Heading3"/>
        <w:tabs>
          <w:tab w:pos="5087" w:val="right" w:leader="none"/>
        </w:tabs>
        <w:spacing w:line="240" w:lineRule="auto" w:before="335"/>
        <w:ind w:left="1649" w:right="0"/>
        <w:jc w:val="left"/>
        <w:rPr>
          <w:sz w:val="21"/>
          <w:szCs w:val="21"/>
        </w:rPr>
      </w:pPr>
      <w:r>
        <w:rPr/>
        <w:pict>
          <v:group style="position:absolute;margin-left:0pt;margin-top:105.59227pt;width:595.3pt;height:716.05pt;mso-position-horizontal-relative:page;mso-position-vertical-relative:page;z-index:-18952" coordorigin="0,2112" coordsize="11906,14321">
            <v:group style="position:absolute;left:0;top:2112;width:11906;height:389" coordorigin="0,2112" coordsize="11906,389">
              <v:shape style="position:absolute;left:0;top:2112;width:11906;height:389" coordorigin="0,2112" coordsize="11906,389" path="m0,2112l11906,2112,11906,2500,0,2500,0,2112e" filled="true" fillcolor="#d9241a" stroked="false">
                <v:path arrowok="t"/>
                <v:fill type="solid"/>
              </v:shape>
            </v:group>
            <v:group style="position:absolute;left:374;top:3701;width:11045;height:1499" coordorigin="374,3701" coordsize="11045,1499">
              <v:shape style="position:absolute;left:374;top:3701;width:11045;height:1499" coordorigin="374,3701" coordsize="11045,1499" path="m11418,5200l374,5200,374,3701,11418,3701,11418,5200xe" filled="false" stroked="true" strokeweight=".5669pt" strokecolor="#d9241a">
                <v:path arrowok="t"/>
              </v:shape>
            </v:group>
            <v:group style="position:absolute;left:9602;top:4168;width:2;height:1032" coordorigin="9602,4168" coordsize="2,1032">
              <v:shape style="position:absolute;left:9602;top:4168;width:2;height:1032" coordorigin="9602,4168" coordsize="0,1032" path="m9602,4168l9602,5200e" filled="false" stroked="true" strokeweight=".5669pt" strokecolor="#d9241a">
                <v:path arrowok="t"/>
              </v:shape>
            </v:group>
            <v:group style="position:absolute;left:7754;top:4168;width:3665;height:2" coordorigin="7754,4168" coordsize="3665,2">
              <v:shape style="position:absolute;left:7754;top:4168;width:3665;height:2" coordorigin="7754,4168" coordsize="3665,0" path="m7754,4168l11418,4168e" filled="false" stroked="true" strokeweight=".5669pt" strokecolor="#d9241a">
                <v:path arrowok="t"/>
              </v:shape>
            </v:group>
            <v:group style="position:absolute;left:5603;top:3701;width:2;height:1499" coordorigin="5603,3701" coordsize="2,1499">
              <v:shape style="position:absolute;left:5603;top:3701;width:2;height:1499" coordorigin="5603,3701" coordsize="0,1499" path="m5603,3701l5603,5200e" filled="false" stroked="true" strokeweight=".5669pt" strokecolor="#d9241a">
                <v:path arrowok="t"/>
              </v:shape>
            </v:group>
            <v:group style="position:absolute;left:6620;top:3701;width:2;height:1499" coordorigin="6620,3701" coordsize="2,1499">
              <v:shape style="position:absolute;left:6620;top:3701;width:2;height:1499" coordorigin="6620,3701" coordsize="0,1499" path="m6620,3701l6620,5200e" filled="false" stroked="true" strokeweight=".5669pt" strokecolor="#d9241a">
                <v:path arrowok="t"/>
              </v:shape>
            </v:group>
            <v:group style="position:absolute;left:7754;top:3701;width:2;height:1499" coordorigin="7754,3701" coordsize="2,1499">
              <v:shape style="position:absolute;left:7754;top:3701;width:2;height:1499" coordorigin="7754,3701" coordsize="0,1499" path="m7754,3701l7754,5200e" filled="false" stroked="true" strokeweight=".5669pt" strokecolor="#d9241a">
                <v:path arrowok="t"/>
              </v:shape>
            </v:group>
            <v:group style="position:absolute;left:8740;top:3701;width:2;height:1499" coordorigin="8740,3701" coordsize="2,1499">
              <v:shape style="position:absolute;left:8740;top:3701;width:2;height:1499" coordorigin="8740,3701" coordsize="0,1499" path="m8740,3701l8740,5200e" filled="false" stroked="true" strokeweight=".5669pt" strokecolor="#d9241a">
                <v:path arrowok="t"/>
              </v:shape>
            </v:group>
            <v:group style="position:absolute;left:11418;top:4183;width:2;height:1018" coordorigin="11418,4183" coordsize="2,1018">
              <v:shape style="position:absolute;left:11418;top:4183;width:2;height:1018" coordorigin="11418,4183" coordsize="0,1018" path="m11418,4183l11418,5200e" filled="false" stroked="true" strokeweight=".5669pt" strokecolor="#d9241a">
                <v:path arrowok="t"/>
              </v:shape>
            </v:group>
            <v:group style="position:absolute;left:10495;top:4168;width:2;height:1032" coordorigin="10495,4168" coordsize="2,1032">
              <v:shape style="position:absolute;left:10495;top:4168;width:2;height:1032" coordorigin="10495,4168" coordsize="0,1032" path="m10495,4168l10495,5200e" filled="false" stroked="true" strokeweight=".5669pt" strokecolor="#d9241a">
                <v:path arrowok="t"/>
              </v:shape>
            </v:group>
            <v:group style="position:absolute;left:2700;top:3701;width:2;height:1499" coordorigin="2700,3701" coordsize="2,1499">
              <v:shape style="position:absolute;left:2700;top:3701;width:2;height:1499" coordorigin="2700,3701" coordsize="0,1499" path="m2700,3701l2700,5200e" filled="false" stroked="true" strokeweight=".5669pt" strokecolor="#d9241a">
                <v:path arrowok="t"/>
              </v:shape>
              <v:shape style="position:absolute;left:8964;top:4581;width:606;height:248" type="#_x0000_t75" stroked="false">
                <v:imagedata r:id="rId7" o:title=""/>
              </v:shape>
              <v:shape style="position:absolute;left:8764;top:4579;width:183;height:131" type="#_x0000_t75" stroked="false">
                <v:imagedata r:id="rId8" o:title=""/>
              </v:shape>
            </v:group>
            <v:group style="position:absolute;left:7754;top:4617;width:987;height:2" coordorigin="7754,4617" coordsize="987,2">
              <v:shape style="position:absolute;left:7754;top:4617;width:987;height:2" coordorigin="7754,4617" coordsize="987,0" path="m7754,4617l8740,4617e" filled="false" stroked="true" strokeweight=".5669pt" strokecolor="#d9241a">
                <v:path arrowok="t"/>
              </v:shape>
              <v:shape style="position:absolute;left:9673;top:2510;width:1614;height:1178" type="#_x0000_t75" stroked="false">
                <v:imagedata r:id="rId9" o:title=""/>
              </v:shape>
              <v:shape style="position:absolute;left:9971;top:3262;width:995;height:145" type="#_x0000_t75" stroked="false">
                <v:imagedata r:id="rId10" o:title=""/>
              </v:shape>
            </v:group>
            <v:group style="position:absolute;left:11422;top:5194;width:2;height:6199" coordorigin="11422,5194" coordsize="2,6199">
              <v:shape style="position:absolute;left:11422;top:5194;width:2;height:6199" coordorigin="11422,5194" coordsize="0,6199" path="m11422,5194l11422,11393e" filled="false" stroked="true" strokeweight=".72pt" strokecolor="#bebebe">
                <v:path arrowok="t"/>
              </v:shape>
              <v:shape style="position:absolute;left:722;top:5831;width:1619;height:720" type="#_x0000_t75" stroked="false">
                <v:imagedata r:id="rId11" o:title=""/>
              </v:shape>
            </v:group>
            <v:group style="position:absolute;left:2712;top:5594;width:2;height:5440" coordorigin="2712,5594" coordsize="2,5440">
              <v:shape style="position:absolute;left:2712;top:5594;width:2;height:5440" coordorigin="2712,5594" coordsize="0,5440" path="m2712,5594l2712,11034e" filled="false" stroked="true" strokeweight=".72pt" strokecolor="#bebebe">
                <v:path arrowok="t"/>
              </v:shape>
            </v:group>
            <v:group style="position:absolute;left:6622;top:5194;width:2;height:11232" coordorigin="6622,5194" coordsize="2,11232">
              <v:shape style="position:absolute;left:6622;top:5194;width:2;height:11232" coordorigin="6622,5194" coordsize="0,11232" path="m6622,5194l6622,16425e" filled="false" stroked="true" strokeweight=".72pt" strokecolor="#bebebe">
                <v:path arrowok="t"/>
              </v:shape>
            </v:group>
            <v:group style="position:absolute;left:5603;top:5194;width:2;height:7418" coordorigin="5603,5194" coordsize="2,7418">
              <v:shape style="position:absolute;left:5603;top:5194;width:2;height:7418" coordorigin="5603,5194" coordsize="0,7418" path="m5603,5194l5603,12612e" filled="false" stroked="true" strokeweight=".72pt" strokecolor="#bebebe">
                <v:path arrowok="t"/>
              </v:shape>
            </v:group>
            <v:group style="position:absolute;left:7770;top:5194;width:2;height:5262" coordorigin="7770,5194" coordsize="2,5262">
              <v:shape style="position:absolute;left:7770;top:5194;width:2;height:5262" coordorigin="7770,5194" coordsize="0,5262" path="m7770,5194l7770,10456e" filled="false" stroked="true" strokeweight=".72pt" strokecolor="#bebebe">
                <v:path arrowok="t"/>
              </v:shape>
            </v:group>
            <v:group style="position:absolute;left:10501;top:5194;width:2;height:6199" coordorigin="10501,5194" coordsize="2,6199">
              <v:shape style="position:absolute;left:10501;top:5194;width:2;height:6199" coordorigin="10501,5194" coordsize="0,6199" path="m10501,5194l10501,11393e" filled="false" stroked="true" strokeweight=".72pt" strokecolor="#bebebe">
                <v:path arrowok="t"/>
              </v:shape>
            </v:group>
            <v:group style="position:absolute;left:8753;top:5194;width:2;height:7418" coordorigin="8753,5194" coordsize="2,7418">
              <v:shape style="position:absolute;left:8753;top:5194;width:2;height:7418" coordorigin="8753,5194" coordsize="0,7418" path="m8753,5194l8753,12612e" filled="false" stroked="true" strokeweight=".7285pt" strokecolor="#bebebe">
                <v:path arrowok="t"/>
              </v:shape>
            </v:group>
            <v:group style="position:absolute;left:384;top:5535;width:2;height:6020" coordorigin="384,5535" coordsize="2,6020">
              <v:shape style="position:absolute;left:384;top:5535;width:2;height:6020" coordorigin="384,5535" coordsize="0,6020" path="m384,5535l384,11555e" filled="false" stroked="true" strokeweight=".72pt" strokecolor="#bebebe">
                <v:path arrowok="t"/>
              </v:shape>
            </v:group>
            <v:group style="position:absolute;left:7770;top:6081;width:983;height:2" coordorigin="7770,6081" coordsize="983,2">
              <v:shape style="position:absolute;left:7770;top:6081;width:983;height:2" coordorigin="7770,6081" coordsize="983,0" path="m7770,6081l8753,6081e" filled="false" stroked="true" strokeweight=".72pt" strokecolor="#bebebe">
                <v:path arrowok="t"/>
              </v:shape>
            </v:group>
            <v:group style="position:absolute;left:7770;top:6366;width:983;height:2" coordorigin="7770,6366" coordsize="983,2">
              <v:shape style="position:absolute;left:7770;top:6366;width:983;height:2" coordorigin="7770,6366" coordsize="983,0" path="m7770,6366l8753,6366e" filled="false" stroked="true" strokeweight=".72pt" strokecolor="#bebebe">
                <v:path arrowok="t"/>
              </v:shape>
              <v:shape style="position:absolute;left:863;top:8446;width:1211;height:775" type="#_x0000_t75" stroked="false">
                <v:imagedata r:id="rId12" o:title=""/>
              </v:shape>
              <v:shape style="position:absolute;left:913;top:9379;width:1187;height:745" type="#_x0000_t75" stroked="false">
                <v:imagedata r:id="rId13" o:title=""/>
              </v:shape>
            </v:group>
            <v:group style="position:absolute;left:7770;top:8684;width:983;height:2" coordorigin="7770,8684" coordsize="983,2">
              <v:shape style="position:absolute;left:7770;top:8684;width:983;height:2" coordorigin="7770,8684" coordsize="983,0" path="m7770,8684l8753,8684e" filled="false" stroked="true" strokeweight=".72pt" strokecolor="#bebebe">
                <v:path arrowok="t"/>
              </v:shape>
            </v:group>
            <v:group style="position:absolute;left:7770;top:9066;width:983;height:2" coordorigin="7770,9066" coordsize="983,2">
              <v:shape style="position:absolute;left:7770;top:9066;width:983;height:2" coordorigin="7770,9066" coordsize="983,0" path="m7770,9066l8753,9066e" filled="false" stroked="true" strokeweight=".72pt" strokecolor="#bebebe">
                <v:path arrowok="t"/>
              </v:shape>
            </v:group>
            <v:group style="position:absolute;left:7770;top:9652;width:983;height:2" coordorigin="7770,9652" coordsize="983,2">
              <v:shape style="position:absolute;left:7770;top:9652;width:983;height:2" coordorigin="7770,9652" coordsize="983,0" path="m7770,9652l8753,9652e" filled="false" stroked="true" strokeweight=".72pt" strokecolor="#bebebe">
                <v:path arrowok="t"/>
              </v:shape>
            </v:group>
            <v:group style="position:absolute;left:7770;top:9943;width:983;height:2" coordorigin="7770,9943" coordsize="983,2">
              <v:shape style="position:absolute;left:7770;top:9943;width:983;height:2" coordorigin="7770,9943" coordsize="983,0" path="m7770,9943l8753,9943e" filled="false" stroked="true" strokeweight=".72pt" strokecolor="#bebebe">
                <v:path arrowok="t"/>
              </v:shape>
              <v:shape style="position:absolute;left:2821;top:6870;width:2095;height:234" type="#_x0000_t75" stroked="false">
                <v:imagedata r:id="rId14" o:title=""/>
              </v:shape>
            </v:group>
            <v:group style="position:absolute;left:7778;top:6941;width:983;height:2" coordorigin="7778,6941" coordsize="983,2">
              <v:shape style="position:absolute;left:7778;top:6941;width:983;height:2" coordorigin="7778,6941" coordsize="983,0" path="m7778,6941l8760,6941e" filled="false" stroked="true" strokeweight=".72pt" strokecolor="#bebebe">
                <v:path arrowok="t"/>
              </v:shape>
            </v:group>
            <v:group style="position:absolute;left:7778;top:7303;width:983;height:2" coordorigin="7778,7303" coordsize="983,2">
              <v:shape style="position:absolute;left:7778;top:7303;width:983;height:2" coordorigin="7778,7303" coordsize="983,0" path="m7778,7303l8760,7303e" filled="false" stroked="true" strokeweight=".72pt" strokecolor="#bebebe">
                <v:path arrowok="t"/>
              </v:shape>
              <v:shape style="position:absolute;left:732;top:6775;width:1612;height:734" type="#_x0000_t75" stroked="false">
                <v:imagedata r:id="rId15" o:title=""/>
              </v:shape>
              <v:shape style="position:absolute;left:378;top:5077;width:11054;height:676" type="#_x0000_t75" stroked="false">
                <v:imagedata r:id="rId16" o:title=""/>
              </v:shape>
            </v:group>
            <v:group style="position:absolute;left:3777;top:5199;width:4252;height:426" coordorigin="3777,5199" coordsize="4252,426">
              <v:shape style="position:absolute;left:3777;top:5199;width:4252;height:426" coordorigin="3777,5199" coordsize="4252,426" path="m7711,5199l4096,5199,4069,5200,3991,5211,3922,5234,3863,5267,3818,5308,3783,5373,3777,5412,3778,5430,3805,5498,3861,5555,3919,5588,3988,5612,4065,5623,7711,5624,7738,5624,7815,5613,7885,5590,7943,5557,7989,5515,8024,5450,8029,5412,8028,5394,8002,5326,7946,5269,7888,5235,7819,5212,7742,5200,7711,5199xe" filled="false" stroked="true" strokeweight="3.638809pt" strokecolor="#fefefe">
                <v:path arrowok="t"/>
              </v:shape>
            </v:group>
            <v:group style="position:absolute;left:3777;top:5199;width:4252;height:426" coordorigin="3777,5199" coordsize="4252,426">
              <v:shape style="position:absolute;left:3777;top:5199;width:4252;height:426" coordorigin="3777,5199" coordsize="4252,426" path="m7711,5199l4096,5199,4069,5200,3991,5211,3922,5234,3863,5267,3818,5308,3783,5373,3777,5409,3777,5414,3795,5482,3844,5542,3898,5578,3964,5605,4038,5621,7711,5624,7738,5624,7815,5613,7885,5590,7943,5557,7989,5515,8024,5450,8029,5414,8029,5409,8011,5342,7962,5282,7908,5245,7843,5218,7768,5203,7711,5199xe" filled="true" fillcolor="#fff500" stroked="false">
                <v:path arrowok="t"/>
                <v:fill type="solid"/>
              </v:shape>
              <v:shape style="position:absolute;left:382;top:7662;width:3833;height:672" type="#_x0000_t75" stroked="false">
                <v:imagedata r:id="rId17" o:title=""/>
              </v:shape>
              <v:shape style="position:absolute;left:4118;top:7667;width:7320;height:672" type="#_x0000_t75" stroked="false">
                <v:imagedata r:id="rId18" o:title=""/>
              </v:shape>
            </v:group>
            <v:group style="position:absolute;left:3778;top:7798;width:4259;height:413" coordorigin="3778,7798" coordsize="4259,413">
              <v:shape style="position:absolute;left:3778;top:7798;width:4259;height:413" coordorigin="3778,7798" coordsize="4259,413" path="m7718,7798l4097,7798,4070,7799,3992,7810,3922,7832,3863,7865,3818,7905,3783,7969,3778,8004,3780,8022,3806,8088,3863,8144,3922,8176,3992,8199,4070,8210,7718,8210,7745,8210,7823,8199,7893,8176,7952,8144,7998,8103,8032,8039,8037,8004,8036,7986,8009,7920,7952,7865,7893,7832,7823,7810,7745,7799,7718,7798xe" filled="false" stroked="true" strokeweight="3.527942pt" strokecolor="#fefefe">
                <v:path arrowok="t"/>
              </v:shape>
            </v:group>
            <v:group style="position:absolute;left:3778;top:7798;width:4259;height:413" coordorigin="3778,7798" coordsize="4259,413">
              <v:shape style="position:absolute;left:3778;top:7798;width:4259;height:413" coordorigin="3778,7798" coordsize="4259,413" path="m7718,7798l4097,7798,4070,7799,3992,7810,3922,7832,3863,7865,3818,7905,3783,7969,3778,8004,3780,8022,3806,8088,3863,8144,3922,8176,3992,8199,4070,8210,7718,8210,7745,8210,7823,8199,7893,8176,7952,8144,7998,8103,8032,8039,8037,8004,8036,7986,8009,7920,7952,7865,7893,7832,7823,7810,7745,7799,7718,7798xe" filled="true" fillcolor="#fff500" stroked="false">
                <v:path arrowok="t"/>
                <v:fill type="solid"/>
              </v:shape>
            </v:group>
            <v:group style="position:absolute;left:10499;top:10665;width:2;height:1947" coordorigin="10499,10665" coordsize="2,1947">
              <v:shape style="position:absolute;left:10499;top:10665;width:2;height:1947" coordorigin="10499,10665" coordsize="0,1947" path="m10499,10665l10499,12612e" filled="false" stroked="true" strokeweight=".72pt" strokecolor="#bebebe">
                <v:path arrowok="t"/>
              </v:shape>
            </v:group>
            <v:group style="position:absolute;left:9610;top:5194;width:2;height:7416" coordorigin="9610,5194" coordsize="2,7416">
              <v:shape style="position:absolute;left:9610;top:5194;width:2;height:7416" coordorigin="9610,5194" coordsize="0,7416" path="m9610,5194l9610,12609e" filled="false" stroked="true" strokeweight=".72pt" strokecolor="#bebebe">
                <v:path arrowok="t"/>
              </v:shape>
            </v:group>
            <v:group style="position:absolute;left:7745;top:10593;width:2;height:4403" coordorigin="7745,10593" coordsize="2,4403">
              <v:shape style="position:absolute;left:7745;top:10593;width:2;height:4403" coordorigin="7745,10593" coordsize="0,4403" path="m7745,10593l7745,14995e" filled="false" stroked="true" strokeweight=".72pt" strokecolor="#bebebe">
                <v:path arrowok="t"/>
              </v:shape>
            </v:group>
            <v:group style="position:absolute;left:7750;top:11959;width:1004;height:2" coordorigin="7750,11959" coordsize="1004,2">
              <v:shape style="position:absolute;left:7750;top:11959;width:1004;height:2" coordorigin="7750,11959" coordsize="1004,0" path="m7750,11959l8753,11959e" filled="false" stroked="true" strokeweight=".72pt" strokecolor="#bebebe">
                <v:path arrowok="t"/>
              </v:shape>
            </v:group>
            <v:group style="position:absolute;left:7750;top:12234;width:1004;height:2" coordorigin="7750,12234" coordsize="1004,2">
              <v:shape style="position:absolute;left:7750;top:12234;width:1004;height:2" coordorigin="7750,12234" coordsize="1004,0" path="m7750,12234l8753,12234e" filled="false" stroked="true" strokeweight=".72pt" strokecolor="#bebebe">
                <v:path arrowok="t"/>
              </v:shape>
              <v:shape style="position:absolute;left:2704;top:10748;width:2646;height:1871" type="#_x0000_t75" stroked="false">
                <v:imagedata r:id="rId19" o:title=""/>
              </v:shape>
            </v:group>
            <v:group style="position:absolute;left:11418;top:10726;width:2;height:1886" coordorigin="11418,10726" coordsize="2,1886">
              <v:shape style="position:absolute;left:11418;top:10726;width:2;height:1886" coordorigin="11418,10726" coordsize="0,1886" path="m11418,10726l11418,12612e" filled="false" stroked="true" strokeweight=".72pt" strokecolor="#bebebe">
                <v:path arrowok="t"/>
              </v:shape>
            </v:group>
            <v:group style="position:absolute;left:7750;top:11091;width:1004;height:2" coordorigin="7750,11091" coordsize="1004,2">
              <v:shape style="position:absolute;left:7750;top:11091;width:1004;height:2" coordorigin="7750,11091" coordsize="1004,0" path="m7750,11091l8753,11091e" filled="false" stroked="true" strokeweight=".72pt" strokecolor="#bebebe">
                <v:path arrowok="t"/>
              </v:shape>
            </v:group>
            <v:group style="position:absolute;left:7750;top:11376;width:1004;height:2" coordorigin="7750,11376" coordsize="1004,2">
              <v:shape style="position:absolute;left:7750;top:11376;width:1004;height:2" coordorigin="7750,11376" coordsize="1004,0" path="m7750,11376l8753,11376e" filled="false" stroked="true" strokeweight=".72pt" strokecolor="#bebebe">
                <v:path arrowok="t"/>
              </v:shape>
              <v:shape style="position:absolute;left:6669;top:11235;width:967;height:129" type="#_x0000_t75" stroked="false">
                <v:imagedata r:id="rId20" o:title=""/>
              </v:shape>
              <v:shape style="position:absolute;left:6652;top:12088;width:980;height:131" type="#_x0000_t75" stroked="false">
                <v:imagedata r:id="rId21" o:title=""/>
              </v:shape>
              <v:shape style="position:absolute;left:385;top:10180;width:11054;height:676" type="#_x0000_t75" stroked="false">
                <v:imagedata r:id="rId16" o:title=""/>
              </v:shape>
            </v:group>
            <v:group style="position:absolute;left:3812;top:10316;width:4251;height:409" coordorigin="3812,10316" coordsize="4251,409">
              <v:shape style="position:absolute;left:3812;top:10316;width:4251;height:409" coordorigin="3812,10316" coordsize="4251,409" path="m7745,10316l4131,10316,4103,10317,4025,10328,3955,10351,3896,10383,3851,10424,3817,10487,3812,10521,3814,10538,3840,10604,3898,10659,3957,10691,4027,10714,4106,10724,7745,10725,7772,10724,7850,10713,7920,10691,7979,10658,8024,10618,8059,10554,8063,10521,8062,10503,8035,10437,7978,10382,7918,10350,7848,10328,7770,10317,7745,10316xe" filled="false" stroked="true" strokeweight="3.494717pt" strokecolor="#fefefe">
                <v:path arrowok="t"/>
              </v:shape>
            </v:group>
            <v:group style="position:absolute;left:3812;top:10317;width:4251;height:409" coordorigin="3812,10317" coordsize="4251,409">
              <v:shape style="position:absolute;left:3812;top:10317;width:4251;height:409" coordorigin="3812,10317" coordsize="4251,409" path="m7745,10317l4131,10317,4103,10317,4025,10328,3955,10351,3896,10383,3851,10424,3817,10487,3812,10521,3814,10538,3840,10604,3898,10659,3957,10692,4027,10714,4106,10724,7745,10725,7772,10724,7850,10713,7920,10691,7979,10658,8024,10618,8059,10554,8063,10521,8062,10503,8035,10437,7978,10382,7918,10350,7848,10328,7770,10317,7745,10317xe" filled="true" fillcolor="#fff500" stroked="false">
                <v:path arrowok="t"/>
                <v:fill type="solid"/>
              </v:shape>
              <v:shape style="position:absolute;left:673;top:10923;width:1650;height:648" type="#_x0000_t75" stroked="false">
                <v:imagedata r:id="rId22" o:title=""/>
              </v:shape>
            </v:group>
            <v:group style="position:absolute;left:396;top:10598;width:2;height:2014" coordorigin="396,10598" coordsize="2,2014">
              <v:shape style="position:absolute;left:396;top:10598;width:2;height:2014" coordorigin="396,10598" coordsize="0,2014" path="m396,10598l396,12612e" filled="false" stroked="true" strokeweight=".72pt" strokecolor="#bebebe">
                <v:path arrowok="t"/>
              </v:shape>
              <v:shape style="position:absolute;left:720;top:11710;width:1552;height:742" type="#_x0000_t75" stroked="false">
                <v:imagedata r:id="rId23" o:title=""/>
              </v:shape>
            </v:group>
            <v:group style="position:absolute;left:4166;top:7159;width:69;height:63" coordorigin="4166,7159" coordsize="69,63">
              <v:shape style="position:absolute;left:4166;top:7159;width:69;height:63" coordorigin="4166,7159" coordsize="69,63" path="m4234,7159l4209,7159,4214,7222,4229,7222,4234,7159xe" filled="true" fillcolor="#000000" stroked="false">
                <v:path arrowok="t"/>
                <v:fill type="solid"/>
              </v:shape>
              <v:shape style="position:absolute;left:4166;top:7159;width:69;height:63" coordorigin="4166,7159" coordsize="69,63" path="m4191,7159l4166,7159,4171,7222,4186,7222,4191,7159xe" filled="true" fillcolor="#000000" stroked="false">
                <v:path arrowok="t"/>
                <v:fill type="solid"/>
              </v:shape>
            </v:group>
            <v:group style="position:absolute;left:2804;top:7159;width:69;height:63" coordorigin="2804,7159" coordsize="69,63">
              <v:shape style="position:absolute;left:2804;top:7159;width:69;height:63" coordorigin="2804,7159" coordsize="69,63" path="m2872,7159l2847,7159,2852,7222,2867,7222,2872,7159xe" filled="true" fillcolor="#000000" stroked="false">
                <v:path arrowok="t"/>
                <v:fill type="solid"/>
              </v:shape>
              <v:shape style="position:absolute;left:2804;top:7159;width:69;height:63" coordorigin="2804,7159" coordsize="69,63" path="m2829,7159l2804,7159,2809,7222,2824,7222,2829,7159xe" filled="true" fillcolor="#000000" stroked="false">
                <v:path arrowok="t"/>
                <v:fill type="solid"/>
              </v:shape>
            </v:group>
            <v:group style="position:absolute;left:4116;top:6218;width:69;height:63" coordorigin="4116,6218" coordsize="69,63">
              <v:shape style="position:absolute;left:4116;top:6218;width:69;height:63" coordorigin="4116,6218" coordsize="69,63" path="m4184,6218l4159,6218,4164,6280,4179,6280,4184,6218xe" filled="true" fillcolor="#000000" stroked="false">
                <v:path arrowok="t"/>
                <v:fill type="solid"/>
              </v:shape>
              <v:shape style="position:absolute;left:4116;top:6218;width:69;height:63" coordorigin="4116,6218" coordsize="69,63" path="m4141,6218l4116,6218,4121,6280,4136,6280,4141,6218xe" filled="true" fillcolor="#000000" stroked="false">
                <v:path arrowok="t"/>
                <v:fill type="solid"/>
              </v:shape>
            </v:group>
            <v:group style="position:absolute;left:2804;top:6218;width:69;height:63" coordorigin="2804,6218" coordsize="69,63">
              <v:shape style="position:absolute;left:2804;top:6218;width:69;height:63" coordorigin="2804,6218" coordsize="69,63" path="m2872,6218l2847,6218,2852,6280,2867,6280,2872,6218xe" filled="true" fillcolor="#000000" stroked="false">
                <v:path arrowok="t"/>
                <v:fill type="solid"/>
              </v:shape>
              <v:shape style="position:absolute;left:2804;top:6218;width:69;height:63" coordorigin="2804,6218" coordsize="69,63" path="m2829,6218l2804,6218,2809,6280,2824,6280,2829,6218xe" filled="true" fillcolor="#000000" stroked="false">
                <v:path arrowok="t"/>
                <v:fill type="solid"/>
              </v:shape>
            </v:group>
            <v:group style="position:absolute;left:384;top:6655;width:11038;height:2" coordorigin="384,6655" coordsize="11038,2">
              <v:shape style="position:absolute;left:384;top:6655;width:11038;height:2" coordorigin="384,6655" coordsize="11038,0" path="m384,6655l11422,6655e" filled="false" stroked="true" strokeweight=".72pt" strokecolor="#bebebe">
                <v:path arrowok="t"/>
              </v:shape>
            </v:group>
            <v:group style="position:absolute;left:384;top:9328;width:11038;height:2" coordorigin="384,9328" coordsize="11038,2">
              <v:shape style="position:absolute;left:384;top:9328;width:11038;height:2" coordorigin="384,9328" coordsize="11038,0" path="m384,9328l11422,9328e" filled="false" stroked="true" strokeweight=".72pt" strokecolor="#bebebe">
                <v:path arrowok="t"/>
              </v:shape>
            </v:group>
            <v:group style="position:absolute;left:384;top:11677;width:11038;height:2" coordorigin="384,11677" coordsize="11038,2">
              <v:shape style="position:absolute;left:384;top:11677;width:11038;height:2" coordorigin="384,11677" coordsize="11038,0" path="m384,11677l11422,11677e" filled="false" stroked="true" strokeweight=".72pt" strokecolor="#bebebe">
                <v:path arrowok="t"/>
              </v:shape>
              <v:shape style="position:absolute;left:714;top:14139;width:1642;height:688" type="#_x0000_t75" stroked="false">
                <v:imagedata r:id="rId24" o:title=""/>
              </v:shape>
              <v:shape style="position:absolute;left:695;top:13288;width:1642;height:739" type="#_x0000_t75" stroked="false">
                <v:imagedata r:id="rId25" o:title=""/>
              </v:shape>
            </v:group>
            <v:group style="position:absolute;left:2721;top:12939;width:2;height:3487" coordorigin="2721,12939" coordsize="2,3487">
              <v:shape style="position:absolute;left:2721;top:12939;width:2;height:3487" coordorigin="2721,12939" coordsize="0,3487" path="m2721,12939l2721,16425e" filled="false" stroked="true" strokeweight=".72pt" strokecolor="#bebebe">
                <v:path arrowok="t"/>
              </v:shape>
            </v:group>
            <v:group style="position:absolute;left:5592;top:12519;width:2;height:3907" coordorigin="5592,12519" coordsize="2,3907">
              <v:shape style="position:absolute;left:5592;top:12519;width:2;height:3907" coordorigin="5592,12519" coordsize="0,3907" path="m5592,12519l5592,16425e" filled="false" stroked="true" strokeweight=".72pt" strokecolor="#bebebe">
                <v:path arrowok="t"/>
              </v:shape>
            </v:group>
            <v:group style="position:absolute;left:11418;top:13070;width:2;height:1832" coordorigin="11418,13070" coordsize="2,1832">
              <v:shape style="position:absolute;left:11418;top:13070;width:2;height:1832" coordorigin="11418,13070" coordsize="0,1832" path="m11418,13070l11418,14901e" filled="false" stroked="true" strokeweight=".72pt" strokecolor="#bebebe">
                <v:path arrowok="t"/>
              </v:shape>
            </v:group>
            <v:group style="position:absolute;left:10499;top:13072;width:2;height:3354" coordorigin="10499,13072" coordsize="2,3354">
              <v:shape style="position:absolute;left:10499;top:13072;width:2;height:3354" coordorigin="10499,13072" coordsize="0,3354" path="m10499,13072l10499,16425e" filled="false" stroked="true" strokeweight=".72pt" strokecolor="#bebebe">
                <v:path arrowok="t"/>
              </v:shape>
            </v:group>
            <v:group style="position:absolute;left:9610;top:12742;width:2;height:2159" coordorigin="9610,12742" coordsize="2,2159">
              <v:shape style="position:absolute;left:9610;top:12742;width:2;height:2159" coordorigin="9610,12742" coordsize="0,2159" path="m9610,12742l9610,14901e" filled="false" stroked="true" strokeweight=".72pt" strokecolor="#bebebe">
                <v:path arrowok="t"/>
              </v:shape>
            </v:group>
            <v:group style="position:absolute;left:8753;top:12952;width:2;height:1949" coordorigin="8753,12952" coordsize="2,1949">
              <v:shape style="position:absolute;left:8753;top:12952;width:2;height:1949" coordorigin="8753,12952" coordsize="0,1949" path="m8753,12952l8753,14901e" filled="false" stroked="true" strokeweight=".72pt" strokecolor="#bebebe">
                <v:path arrowok="t"/>
              </v:shape>
            </v:group>
            <v:group style="position:absolute;left:7772;top:13446;width:982;height:2" coordorigin="7772,13446" coordsize="982,2">
              <v:shape style="position:absolute;left:7772;top:13446;width:982;height:2" coordorigin="7772,13446" coordsize="982,0" path="m7772,13446l8753,13446e" filled="false" stroked="true" strokeweight=".72pt" strokecolor="#bebebe">
                <v:path arrowok="t"/>
              </v:shape>
            </v:group>
            <v:group style="position:absolute;left:7772;top:13733;width:982;height:2" coordorigin="7772,13733" coordsize="982,2">
              <v:shape style="position:absolute;left:7772;top:13733;width:982;height:2" coordorigin="7772,13733" coordsize="982,0" path="m7772,13733l8753,13733e" filled="false" stroked="true" strokeweight=".72pt" strokecolor="#bebebe">
                <v:path arrowok="t"/>
              </v:shape>
            </v:group>
            <v:group style="position:absolute;left:397;top:14062;width:11022;height:2" coordorigin="397,14062" coordsize="11022,2">
              <v:shape style="position:absolute;left:397;top:14062;width:11022;height:2" coordorigin="397,14062" coordsize="11022,0" path="m397,14062l11418,14062e" filled="false" stroked="true" strokeweight=".72pt" strokecolor="#bebebe">
                <v:path arrowok="t"/>
              </v:shape>
            </v:group>
            <v:group style="position:absolute;left:7772;top:14327;width:982;height:2" coordorigin="7772,14327" coordsize="982,2">
              <v:shape style="position:absolute;left:7772;top:14327;width:982;height:2" coordorigin="7772,14327" coordsize="982,0" path="m7772,14327l8753,14327e" filled="false" stroked="true" strokeweight=".72pt" strokecolor="#bebebe">
                <v:path arrowok="t"/>
              </v:shape>
            </v:group>
            <v:group style="position:absolute;left:7772;top:14636;width:982;height:2" coordorigin="7772,14636" coordsize="982,2">
              <v:shape style="position:absolute;left:7772;top:14636;width:982;height:2" coordorigin="7772,14636" coordsize="982,0" path="m7772,14636l8753,14636e" filled="false" stroked="true" strokeweight=".72pt" strokecolor="#bebebe">
                <v:path arrowok="t"/>
              </v:shape>
              <v:shape style="position:absolute;left:385;top:12514;width:11054;height:667" type="#_x0000_t75" stroked="false">
                <v:imagedata r:id="rId26" o:title=""/>
              </v:shape>
            </v:group>
            <v:group style="position:absolute;left:3816;top:12649;width:4260;height:403" coordorigin="3816,12649" coordsize="4260,403">
              <v:shape style="position:absolute;left:3816;top:12649;width:4260;height:403" coordorigin="3816,12649" coordsize="4260,403" path="m7757,12649l4135,12649,4108,12649,4029,12660,3959,12682,3900,12714,3855,12755,3820,12818,3816,12850,3818,12867,3845,12932,3902,12987,3962,13019,4033,13040,4112,13051,7757,13051,7784,13050,7863,13040,7933,13017,7992,12985,8038,12945,8072,12882,8076,12850,8075,12832,8048,12767,7990,12713,7930,12681,7860,12659,7781,12649,7757,12649xe" filled="false" stroked="true" strokeweight="3.453674pt" strokecolor="#fefefe">
                <v:path arrowok="t"/>
              </v:shape>
            </v:group>
            <v:group style="position:absolute;left:3816;top:12649;width:4260;height:403" coordorigin="3816,12649" coordsize="4260,403">
              <v:shape style="position:absolute;left:3816;top:12649;width:4260;height:403" coordorigin="3816,12649" coordsize="4260,403" path="m7757,12649l4135,12649,4108,12649,4029,12660,3959,12682,3900,12714,3855,12755,3820,12818,3816,12850,3818,12867,3845,12932,3902,12987,3962,13019,4033,13040,4112,13051,7757,13051,7784,13050,7863,13040,7933,13017,7992,12985,8038,12945,8072,12882,8076,12850,8075,12833,8048,12767,7990,12713,7930,12681,7860,12659,7781,12649,7757,12649xe" filled="true" fillcolor="#fff500" stroked="false">
                <v:path arrowok="t"/>
                <v:fill type="solid"/>
              </v:shape>
            </v:group>
            <v:group style="position:absolute;left:397;top:12905;width:2;height:1997" coordorigin="397,12905" coordsize="2,1997">
              <v:shape style="position:absolute;left:397;top:12905;width:2;height:1997" coordorigin="397,12905" coordsize="0,1997" path="m397,12905l397,14901e" filled="false" stroked="true" strokeweight=".72pt" strokecolor="#bebebe">
                <v:path arrowok="t"/>
              </v:shape>
            </v:group>
            <v:group style="position:absolute;left:7771;top:14901;width:2;height:1525" coordorigin="7771,14901" coordsize="2,1525">
              <v:shape style="position:absolute;left:7771;top:14901;width:2;height:1525" coordorigin="7771,14901" coordsize="0,1525" path="m7771,14901l7771,16425e" filled="false" stroked="true" strokeweight=".72pt" strokecolor="#bebebe">
                <v:path arrowok="t"/>
              </v:shape>
            </v:group>
            <v:group style="position:absolute;left:11417;top:15234;width:2;height:1192" coordorigin="11417,15234" coordsize="2,1192">
              <v:shape style="position:absolute;left:11417;top:15234;width:2;height:1192" coordorigin="11417,15234" coordsize="0,1192" path="m11417,15234l11417,16425e" filled="false" stroked="true" strokeweight=".72pt" strokecolor="#bebebe">
                <v:path arrowok="t"/>
              </v:shape>
            </v:group>
            <v:group style="position:absolute;left:9610;top:15411;width:2;height:1015" coordorigin="9610,15411" coordsize="2,1015">
              <v:shape style="position:absolute;left:9610;top:15411;width:2;height:1015" coordorigin="9610,15411" coordsize="0,1015" path="m9610,15411l9610,16425e" filled="false" stroked="true" strokeweight=".72pt" strokecolor="#bebebe">
                <v:path arrowok="t"/>
              </v:shape>
            </v:group>
            <v:group style="position:absolute;left:8752;top:15143;width:2;height:1283" coordorigin="8752,15143" coordsize="2,1283">
              <v:shape style="position:absolute;left:8752;top:15143;width:2;height:1283" coordorigin="8752,15143" coordsize="0,1283" path="m8752,15143l8752,16425e" filled="false" stroked="true" strokeweight=".72pt" strokecolor="#bebebe">
                <v:path arrowok="t"/>
              </v:shape>
            </v:group>
            <v:group style="position:absolute;left:7771;top:15877;width:982;height:2" coordorigin="7771,15877" coordsize="982,2">
              <v:shape style="position:absolute;left:7771;top:15877;width:982;height:2" coordorigin="7771,15877" coordsize="982,0" path="m7771,15877l8752,15877e" filled="false" stroked="true" strokeweight=".72pt" strokecolor="#bebebe">
                <v:path arrowok="t"/>
              </v:shape>
              <v:shape style="position:absolute;left:385;top:14896;width:11054;height:659" type="#_x0000_t75" stroked="false">
                <v:imagedata r:id="rId27" o:title=""/>
              </v:shape>
            </v:group>
            <v:group style="position:absolute;left:3809;top:15029;width:4264;height:398" coordorigin="3809,15029" coordsize="4264,398">
              <v:shape style="position:absolute;left:3809;top:15029;width:4264;height:398" coordorigin="3809,15029" coordsize="4264,398" path="m7753,15029l4128,15029,4101,15030,4022,15040,3951,15063,3892,15094,3847,15134,3813,15197,3809,15228,3810,15245,3837,15310,3895,15364,3955,15395,4026,15416,4106,15426,7753,15427,7781,15426,7860,15415,7930,15393,7990,15361,8035,15321,8069,15259,8073,15228,8072,15211,8044,15146,7986,15092,7926,15061,7855,15039,7776,15030,7753,15029xe" filled="false" stroked="true" strokeweight="3.415058pt" strokecolor="#fefefe">
                <v:path arrowok="t"/>
              </v:shape>
            </v:group>
            <v:group style="position:absolute;left:3809;top:15029;width:4264;height:398" coordorigin="3809,15029" coordsize="4264,398">
              <v:shape style="position:absolute;left:3809;top:15029;width:4264;height:398" coordorigin="3809,15029" coordsize="4264,398" path="m7753,15029l4128,15029,4101,15030,4022,15040,3951,15063,3892,15094,3847,15134,3813,15197,3809,15228,3810,15245,3837,15310,3895,15364,3955,15395,4026,15416,4106,15426,7753,15427,7781,15426,7860,15415,7930,15393,7990,15361,8035,15321,8069,15259,8073,15228,8072,15211,8044,15146,7986,15092,7926,15061,7855,15039,7776,15030,7753,15029xe" filled="true" fillcolor="#fff500" stroked="false">
                <v:path arrowok="t"/>
                <v:fill type="solid"/>
              </v:shape>
              <v:shape style="position:absolute;left:6679;top:15980;width:1031;height:149" type="#_x0000_t75" stroked="false">
                <v:imagedata r:id="rId28" o:title=""/>
              </v:shape>
            </v:group>
            <v:group style="position:absolute;left:394;top:15157;width:2;height:760" coordorigin="394,15157" coordsize="2,760">
              <v:shape style="position:absolute;left:394;top:15157;width:2;height:760" coordorigin="394,15157" coordsize="0,760" path="m394,15157l394,15916e" filled="false" stroked="true" strokeweight=".72pt" strokecolor="#bebebe">
                <v:path arrowok="t"/>
              </v:shape>
            </v:group>
            <v:group style="position:absolute;left:396;top:15705;width:2;height:721" coordorigin="396,15705" coordsize="2,721">
              <v:shape style="position:absolute;left:396;top:15705;width:2;height:721" coordorigin="396,15705" coordsize="0,721" path="m396,15705l396,16425e" filled="false" stroked="true" strokeweight=".72pt" strokecolor="#bebebe">
                <v:path arrowok="t"/>
              </v:shape>
            </v:group>
            <v:group style="position:absolute;left:7771;top:16159;width:982;height:2" coordorigin="7771,16159" coordsize="982,2">
              <v:shape style="position:absolute;left:7771;top:16159;width:982;height:2" coordorigin="7771,16159" coordsize="982,0" path="m7771,16159l8752,16159e" filled="false" stroked="true" strokeweight=".72pt" strokecolor="#bebebe">
                <v:path arrowok="t"/>
              </v:shape>
              <v:shape style="position:absolute;left:791;top:15649;width:1637;height:695" type="#_x0000_t75" stroked="false">
                <v:imagedata r:id="rId29" o:title=""/>
              </v:shape>
            </v:group>
            <v:group style="position:absolute;left:397;top:16425;width:11022;height:2" coordorigin="397,16425" coordsize="11022,2">
              <v:shape style="position:absolute;left:397;top:16425;width:11022;height:2" coordorigin="397,16425" coordsize="11022,0" path="m397,16425l11418,16425e" filled="false" stroked="true" strokeweight=".72pt" strokecolor="#bebebe">
                <v:path arrowok="t"/>
              </v:shape>
            </v:group>
            <v:group style="position:absolute;left:9858;top:4502;width:447;height:88" coordorigin="9858,4502" coordsize="447,88">
              <v:shape style="position:absolute;left:9858;top:4502;width:447;height:88" coordorigin="9858,4502" coordsize="447,88" path="m9879,4535l9866,4535,9867,4535,9869,4536,9870,4537,9874,4546,9876,4550,9879,4554,9881,4555,9884,4557,9879,4558,9875,4562,9858,4589,9870,4589,9885,4565,9887,4563,9890,4560,9893,4560,9924,4560,9922,4558,9917,4557,9920,4555,9923,4554,9923,4553,9891,4553,9889,4553,9886,4550,9884,4546,9879,4535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9907,4560l9895,4560,9895,4589,9907,4589,9907,4560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9924,4560l9909,4560,9911,4560,9915,4563,9917,4565,9932,4589,9944,4589,9927,4562,9924,4560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9907,4526l9895,4526,9895,4553,9907,4553,9907,4526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9941,4526l9933,4526,9930,4527,9925,4530,9923,4534,9918,4546,9916,4550,9913,4553,9910,4553,9923,4553,9925,4551,9927,4548,9930,4539,9932,4537,9933,4535,9935,4535,9941,4535,9941,4526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9866,4526l9860,4526,9860,4535,9866,4535,9879,4535,9877,4532,9874,4528,9873,4527,9869,4526,9866,4526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9941,4535l9935,4535,9941,4535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9988,4525l9970,4525,9963,4528,9951,4539,9948,4547,9948,4569,9951,4576,9962,4587,9970,4590,9988,4590,9994,4588,10004,4582,9974,4582,9970,4580,9962,4572,9960,4567,9960,4560,10009,4560,10009,4551,9960,4551,9961,4546,9963,4542,9970,4535,9974,4533,10001,4533,9995,4527,9988,4525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9997,4569l9996,4573,9993,4576,9988,4581,9984,4582,10004,4582,10007,4576,10009,4570,9997,4569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001,4533l9985,4533,9990,4535,9996,4542,9997,4546,9997,4547,9997,4551,10009,4551,10009,4547,10007,4539,10001,4533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082,4526l10030,4526,10030,4576,10029,4578,10028,4579,10026,4580,10025,4580,10017,4580,10017,4589,10021,4589,10031,4589,10034,4588,10041,4535,10082,4535,10082,4526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082,4535l10071,4535,10071,4589,10082,4589,10082,4535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125,4535l10114,4535,10114,4589,10125,4589,10125,4535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147,4526l10093,4526,10093,4535,10147,4535,10147,4526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231,4526l10219,4526,10219,4589,10231,4589,10231,4526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168,4526l10156,4526,10156,4589,10194,4589,10200,4587,10208,4580,10168,4580,10168,4559,10209,4559,10208,4559,10198,4552,10191,4551,10168,4551,10168,4526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209,4559l10189,4559,10194,4560,10198,4565,10199,4567,10199,4573,10198,4576,10192,4579,10187,4580,10208,4580,10209,4580,10211,4575,10211,4564,10209,4559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261,4526l10249,4526,10249,4589,10262,4589,10271,4574,10261,4574,10261,4526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304,4541l10293,4541,10293,4589,10304,4589,10304,4541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304,4526l10292,4526,10261,4574,10271,4574,10293,4541,10304,4541,10304,4526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267,4502l10259,4502,10260,4507,10262,4511,10268,4516,10272,4518,10283,4518,10287,4516,10294,4511,10294,4510,10274,4510,10272,4510,10269,4507,10267,4505,10267,4502xe" filled="true" fillcolor="#d9241a" stroked="false">
                <v:path arrowok="t"/>
                <v:fill type="solid"/>
              </v:shape>
              <v:shape style="position:absolute;left:9858;top:4502;width:447;height:88" coordorigin="9858,4502" coordsize="447,88" path="m10296,4502l10288,4502,10288,4505,10287,4507,10283,4510,10281,4510,10294,4510,10295,4507,10296,4502xe" filled="true" fillcolor="#d9241a" stroked="false">
                <v:path arrowok="t"/>
                <v:fill type="solid"/>
              </v:shape>
              <v:shape style="position:absolute;left:9640;top:4490;width:178;height:128" type="#_x0000_t75" stroked="false">
                <v:imagedata r:id="rId30" o:title=""/>
              </v:shape>
            </v:group>
            <v:group style="position:absolute;left:9640;top:4647;width:172;height:110" coordorigin="9640,4647" coordsize="172,110">
              <v:shape style="position:absolute;left:9640;top:4647;width:172;height:110" coordorigin="9640,4647" coordsize="172,110" path="m9812,4647l9640,4647,9640,4757,9812,4757,9812,4647xe" filled="true" fillcolor="#e77811" stroked="false">
                <v:path arrowok="t"/>
                <v:fill type="solid"/>
              </v:shape>
            </v:group>
            <v:group style="position:absolute;left:10798;top:4335;width:415;height:106" coordorigin="10798,4335" coordsize="415,106">
              <v:shape style="position:absolute;left:10798;top:4335;width:415;height:106" coordorigin="10798,4335" coordsize="415,106" path="m10850,4393l10839,4393,10839,4417,10850,4417,10850,4393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0809,4357l10798,4357,10798,4377,10816,4396,10826,4396,10833,4395,10839,4393,10850,4393,10850,4388,10820,4388,10817,4387,10812,4384,10811,4382,10809,4377,10809,4374,10809,4357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0850,4357l10839,4357,10839,4385,10833,4387,10827,4388,10850,4388,10850,4357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0901,4356l10883,4356,10876,4359,10865,4370,10863,4377,10863,4398,10865,4405,10876,4416,10883,4419,10900,4419,10906,4417,10916,4410,10888,4410,10883,4409,10876,4402,10874,4397,10874,4390,10921,4390,10921,4382,10874,4382,10875,4376,10876,4372,10883,4366,10887,4364,10913,4364,10908,4359,10901,4356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0910,4398l10908,4402,10906,4406,10900,4409,10897,4410,10916,4410,10919,4406,10921,4399,10910,4398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0913,4364l10898,4364,10902,4366,10908,4373,10909,4376,10909,4378,10910,4382,10921,4382,10921,4377,10918,4370,10913,4364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0945,4357l10935,4357,10935,4441,10946,4441,10946,4411,10982,4411,10983,4410,10957,4410,10953,4409,10947,4401,10945,4395,10945,4380,10947,4374,10954,4366,10956,4365,10945,4365,10945,4357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0982,4411l10946,4411,10948,4413,10950,4415,10956,4418,10959,4419,10968,4419,10972,4418,10981,4412,10982,4411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0983,4364l10967,4364,10971,4366,10978,4373,10980,4379,10979,4395,10978,4401,10971,4408,10967,4410,10983,4410,10985,4408,10989,4399,10991,4393,10991,4381,10990,4376,10985,4366,10983,4364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0969,4356l10960,4356,10956,4357,10950,4360,10948,4362,10945,4365,10956,4365,10958,4364,10983,4364,10982,4363,10974,4357,10969,4356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016,4357l11005,4357,11005,4417,11016,4417,11016,4391,11056,4391,11056,4382,11016,4382,11016,4357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056,4391l11045,4391,11045,4417,11056,4417,11056,4391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056,4357l11045,4357,11045,4382,11056,4382,11056,4357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142,4357l11132,4357,11132,4417,11142,4417,11142,4357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082,4357l11071,4357,11071,4417,11107,4417,11114,4416,11121,4409,11082,4409,11082,4389,11121,4389,11121,4389,11112,4382,11105,4381,11082,4381,11082,4357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121,4389l11102,4389,11107,4390,11111,4394,11112,4397,11112,4403,11111,4405,11105,4408,11100,4409,11121,4409,11122,4409,11124,4404,11124,4393,11121,4389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171,4357l11160,4357,11160,4417,11172,4417,11181,4403,11171,4403,11171,4357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213,4372l11202,4372,11202,4417,11213,4417,11213,4372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213,4357l11201,4357,11171,4403,11181,4403,11202,4372,11213,4372,11213,4357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177,4335l11170,4335,11170,4339,11172,4343,11178,4348,11182,4349,11193,4349,11197,4348,11203,4343,11203,4342,11184,4342,11182,4342,11179,4339,11178,4337,11177,4335xe" filled="true" fillcolor="#d9241a" stroked="false">
                <v:path arrowok="t"/>
                <v:fill type="solid"/>
              </v:shape>
              <v:shape style="position:absolute;left:10798;top:4335;width:415;height:106" coordorigin="10798,4335" coordsize="415,106" path="m11205,4335l11198,4335,11197,4337,11196,4339,11193,4342,11190,4342,11203,4342,11205,4339,11205,4335xe" filled="true" fillcolor="#d9241a" stroked="false">
                <v:path arrowok="t"/>
                <v:fill type="solid"/>
              </v:shape>
              <v:shape style="position:absolute;left:10567;top:4325;width:171;height:110" type="#_x0000_t75" stroked="false">
                <v:imagedata r:id="rId31" o:title=""/>
              </v:shape>
              <v:shape style="position:absolute;left:10567;top:4815;width:172;height:110" type="#_x0000_t75" stroked="false">
                <v:imagedata r:id="rId32" o:title=""/>
              </v:shape>
              <v:shape style="position:absolute;left:10570;top:4659;width:172;height:110" type="#_x0000_t75" stroked="false">
                <v:imagedata r:id="rId32" o:title=""/>
              </v:shape>
            </v:group>
            <v:group style="position:absolute;left:10567;top:4659;width:172;height:110" coordorigin="10567,4659" coordsize="172,110">
              <v:shape style="position:absolute;left:10567;top:4659;width:172;height:110" coordorigin="10567,4659" coordsize="172,110" path="m10567,4659l10738,4659,10738,4769,10567,4769,10567,4659xe" filled="true" fillcolor="#862018" stroked="false">
                <v:path arrowok="t"/>
                <v:fill type="solid"/>
              </v:shape>
            </v:group>
            <v:group style="position:absolute;left:10567;top:4497;width:172;height:110" coordorigin="10567,4497" coordsize="172,110">
              <v:shape style="position:absolute;left:10567;top:4497;width:172;height:110" coordorigin="10567,4497" coordsize="172,110" path="m10567,4497l10738,4497,10738,4607,10567,4607,10567,4497xe" filled="true" fillcolor="#d9241a" stroked="false">
                <v:path arrowok="t"/>
                <v:fill type="solid"/>
              </v:shape>
            </v:group>
            <w10:wrap type="none"/>
          </v:group>
        </w:pict>
      </w:r>
      <w:r>
        <w:rPr>
          <w:w w:val="105"/>
          <w:position w:val="1"/>
        </w:rPr>
        <w:t>Кирпич</w:t>
      </w:r>
      <w:r>
        <w:rPr>
          <w:spacing w:val="-8"/>
          <w:w w:val="105"/>
          <w:position w:val="1"/>
        </w:rPr>
        <w:t> </w:t>
      </w:r>
      <w:r>
        <w:rPr>
          <w:w w:val="105"/>
          <w:position w:val="1"/>
        </w:rPr>
        <w:t>"мраморный"</w:t>
      </w:r>
      <w:r>
        <w:rPr>
          <w:spacing w:val="-7"/>
          <w:w w:val="105"/>
          <w:position w:val="1"/>
        </w:rPr>
        <w:t> </w:t>
      </w:r>
      <w:r>
        <w:rPr>
          <w:w w:val="105"/>
          <w:position w:val="1"/>
        </w:rPr>
        <w:t>60</w:t>
      </w:r>
      <w:r>
        <w:rPr>
          <w:w w:val="105"/>
          <w:sz w:val="21"/>
        </w:rPr>
        <w:tab/>
      </w:r>
      <w:r>
        <w:rPr>
          <w:w w:val="105"/>
          <w:sz w:val="21"/>
        </w:rPr>
        <w:t>52</w:t>
      </w:r>
      <w:r>
        <w:rPr>
          <w:sz w:val="21"/>
        </w:rPr>
      </w:r>
    </w:p>
    <w:p>
      <w:pPr>
        <w:spacing w:before="62"/>
        <w:ind w:left="0" w:right="69" w:firstLine="0"/>
        <w:jc w:val="right"/>
        <w:rPr>
          <w:rFonts w:ascii="Tahoma" w:hAnsi="Tahoma" w:cs="Tahoma" w:eastAsia="Tahoma"/>
          <w:sz w:val="21"/>
          <w:szCs w:val="21"/>
        </w:rPr>
      </w:pPr>
      <w:r>
        <w:rPr/>
        <w:br w:type="column"/>
      </w:r>
      <w:r>
        <w:rPr>
          <w:rFonts w:ascii="Tahoma"/>
          <w:sz w:val="21"/>
        </w:rPr>
        <w:t>2,1</w:t>
      </w:r>
      <w:r>
        <w:rPr>
          <w:rFonts w:ascii="Tahoma"/>
          <w:sz w:val="21"/>
        </w:rPr>
      </w:r>
    </w:p>
    <w:p>
      <w:pPr>
        <w:pStyle w:val="BodyText"/>
        <w:spacing w:line="240" w:lineRule="auto" w:before="41"/>
        <w:ind w:right="0"/>
        <w:jc w:val="right"/>
      </w:pPr>
      <w:r>
        <w:rPr/>
        <w:t>1,41</w:t>
      </w:r>
    </w:p>
    <w:p>
      <w:pPr>
        <w:pStyle w:val="BodyText"/>
        <w:spacing w:line="240" w:lineRule="auto" w:before="9"/>
        <w:ind w:right="19"/>
        <w:jc w:val="right"/>
      </w:pPr>
      <w:r>
        <w:rPr/>
        <w:t>672</w:t>
      </w:r>
    </w:p>
    <w:p>
      <w:pPr>
        <w:spacing w:line="240" w:lineRule="auto" w:before="9"/>
        <w:rPr>
          <w:rFonts w:ascii="Tahoma" w:hAnsi="Tahoma" w:cs="Tahoma" w:eastAsia="Tahoma"/>
          <w:sz w:val="29"/>
          <w:szCs w:val="29"/>
        </w:rPr>
      </w:pPr>
      <w:r>
        <w:rPr/>
        <w:br w:type="column"/>
      </w:r>
      <w:r>
        <w:rPr>
          <w:rFonts w:ascii="Tahoma"/>
          <w:sz w:val="29"/>
        </w:rPr>
      </w:r>
    </w:p>
    <w:p>
      <w:pPr>
        <w:pStyle w:val="BodyText"/>
        <w:tabs>
          <w:tab w:pos="1241" w:val="left" w:leader="none"/>
          <w:tab w:pos="2143" w:val="left" w:leader="none"/>
        </w:tabs>
        <w:spacing w:line="240" w:lineRule="auto"/>
        <w:ind w:left="355" w:right="0"/>
        <w:jc w:val="left"/>
      </w:pPr>
      <w:r>
        <w:rPr>
          <w:rFonts w:ascii="Tahoma"/>
          <w:spacing w:val="-1"/>
        </w:rPr>
        <w:t>1</w:t>
      </w:r>
      <w:r>
        <w:rPr>
          <w:spacing w:val="-1"/>
        </w:rPr>
        <w:t>9,00</w:t>
        <w:tab/>
      </w:r>
      <w:r>
        <w:rPr/>
        <w:t>20,00</w:t>
        <w:tab/>
      </w:r>
      <w:r>
        <w:rPr>
          <w:w w:val="105"/>
        </w:rPr>
        <w:t>21,00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200" w:bottom="280" w:left="1140" w:right="440"/>
          <w:cols w:num="3" w:equalWidth="0">
            <w:col w:w="5088" w:space="208"/>
            <w:col w:w="2071" w:space="40"/>
            <w:col w:w="2923"/>
          </w:cols>
        </w:sectPr>
      </w:pPr>
    </w:p>
    <w:p>
      <w:pPr>
        <w:spacing w:line="240" w:lineRule="auto" w:before="8"/>
        <w:rPr>
          <w:rFonts w:ascii="Tahoma" w:hAnsi="Tahoma" w:cs="Tahoma" w:eastAsia="Tahoma"/>
          <w:sz w:val="26"/>
          <w:szCs w:val="26"/>
        </w:rPr>
      </w:pPr>
    </w:p>
    <w:p>
      <w:pPr>
        <w:pStyle w:val="Heading3"/>
        <w:spacing w:line="256" w:lineRule="exact"/>
        <w:ind w:left="2525" w:right="0"/>
        <w:jc w:val="left"/>
      </w:pPr>
      <w:r>
        <w:rPr>
          <w:w w:val="105"/>
        </w:rPr>
        <w:t>Кирпич</w:t>
      </w:r>
      <w:r>
        <w:rPr>
          <w:spacing w:val="-46"/>
          <w:w w:val="105"/>
        </w:rPr>
        <w:t> </w:t>
      </w:r>
      <w:r>
        <w:rPr>
          <w:w w:val="105"/>
        </w:rPr>
        <w:t>"мраморный"</w:t>
      </w:r>
      <w:r>
        <w:rPr>
          <w:w w:val="103"/>
        </w:rPr>
        <w:t> </w:t>
      </w:r>
      <w:r>
        <w:rPr>
          <w:w w:val="105"/>
        </w:rPr>
        <w:t>угловой</w:t>
      </w:r>
      <w:r>
        <w:rPr>
          <w:spacing w:val="-24"/>
          <w:w w:val="105"/>
        </w:rPr>
        <w:t> </w:t>
      </w:r>
      <w:r>
        <w:rPr>
          <w:w w:val="105"/>
        </w:rPr>
        <w:t>60</w:t>
      </w:r>
      <w:r>
        <w:rPr/>
      </w:r>
    </w:p>
    <w:p>
      <w:pPr>
        <w:spacing w:before="89"/>
        <w:ind w:left="0" w:right="615" w:firstLine="0"/>
        <w:jc w:val="center"/>
        <w:rPr>
          <w:rFonts w:ascii="Tahoma" w:hAnsi="Tahoma" w:cs="Tahoma" w:eastAsia="Tahoma"/>
          <w:sz w:val="21"/>
          <w:szCs w:val="21"/>
        </w:rPr>
      </w:pPr>
      <w:r>
        <w:rPr>
          <w:w w:val="105"/>
        </w:rPr>
        <w:br w:type="column"/>
      </w:r>
      <w:r>
        <w:rPr>
          <w:rFonts w:ascii="Tahoma"/>
          <w:w w:val="105"/>
          <w:sz w:val="21"/>
        </w:rPr>
        <w:t>2,0</w:t>
      </w:r>
      <w:r>
        <w:rPr>
          <w:rFonts w:ascii="Tahoma"/>
          <w:sz w:val="21"/>
        </w:rPr>
      </w:r>
    </w:p>
    <w:p>
      <w:pPr>
        <w:spacing w:after="0"/>
        <w:jc w:val="center"/>
        <w:rPr>
          <w:rFonts w:ascii="Tahoma" w:hAnsi="Tahoma" w:cs="Tahoma" w:eastAsia="Tahoma"/>
          <w:sz w:val="21"/>
          <w:szCs w:val="21"/>
        </w:rPr>
        <w:sectPr>
          <w:pgSz w:w="11910" w:h="16840"/>
          <w:pgMar w:top="240" w:bottom="280" w:left="260" w:right="340"/>
          <w:cols w:num="2" w:equalWidth="0">
            <w:col w:w="4849" w:space="485"/>
            <w:col w:w="5976"/>
          </w:cols>
        </w:sectPr>
      </w:pPr>
    </w:p>
    <w:p>
      <w:pPr>
        <w:spacing w:line="240" w:lineRule="auto" w:before="9"/>
        <w:rPr>
          <w:rFonts w:ascii="Tahoma" w:hAnsi="Tahoma" w:cs="Tahoma" w:eastAsia="Tahoma"/>
          <w:sz w:val="21"/>
          <w:szCs w:val="21"/>
        </w:rPr>
      </w:pPr>
    </w:p>
    <w:p>
      <w:pPr>
        <w:pStyle w:val="Heading1"/>
        <w:spacing w:line="240" w:lineRule="auto" w:before="69"/>
        <w:ind w:right="1273"/>
        <w:jc w:val="center"/>
        <w:rPr>
          <w:b w:val="0"/>
          <w:bCs w:val="0"/>
        </w:rPr>
      </w:pPr>
      <w:r>
        <w:rPr/>
        <w:pict>
          <v:shape style="position:absolute;margin-left:296.588593pt;margin-top:-36.014851pt;width:267.9pt;height:94.15pt;mso-position-horizontal-relative:page;mso-position-vertical-relative:paragraph;z-index:12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90"/>
                    <w:gridCol w:w="2131"/>
                    <w:gridCol w:w="857"/>
                    <w:gridCol w:w="888"/>
                    <w:gridCol w:w="790"/>
                  </w:tblGrid>
                  <w:tr>
                    <w:trPr>
                      <w:trHeight w:val="757" w:hRule="exact"/>
                    </w:trPr>
                    <w:tc>
                      <w:tcPr>
                        <w:tcW w:w="69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BEBEBE"/>
                        </w:tcBorders>
                      </w:tcPr>
                      <w:p>
                        <w:pPr>
                          <w:pStyle w:val="TableParagraph"/>
                          <w:spacing w:line="240" w:lineRule="auto" w:before="41"/>
                          <w:ind w:left="55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52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4667" w:type="dxa"/>
                        <w:gridSpan w:val="4"/>
                        <w:tcBorders>
                          <w:top w:val="nil" w:sz="6" w:space="0" w:color="auto"/>
                          <w:left w:val="single" w:sz="6" w:space="0" w:color="BEBEBE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1423" w:val="left" w:leader="none"/>
                            <w:tab w:pos="2282" w:val="left" w:leader="none"/>
                            <w:tab w:pos="3154" w:val="left" w:leader="none"/>
                            <w:tab w:pos="4051" w:val="left" w:leader="none"/>
                          </w:tabs>
                          <w:spacing w:line="294" w:lineRule="exact"/>
                          <w:ind w:left="68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Arial" w:hAnsi="Arial"/>
                            <w:w w:val="105"/>
                            <w:position w:val="-5"/>
                            <w:sz w:val="19"/>
                          </w:rPr>
                          <w:t>2</w:t>
                        </w:r>
                        <w:r>
                          <w:rPr>
                            <w:rFonts w:ascii="Arial" w:hAnsi="Arial"/>
                            <w:w w:val="105"/>
                            <w:position w:val="-5"/>
                            <w:sz w:val="19"/>
                          </w:rPr>
                          <w:t>3</w:t>
                        </w:r>
                        <w:r>
                          <w:rPr>
                            <w:rFonts w:ascii="Arial" w:hAnsi="Arial"/>
                            <w:w w:val="105"/>
                            <w:position w:val="-5"/>
                            <w:sz w:val="19"/>
                          </w:rPr>
                          <w:t>0</w:t>
                        </w:r>
                        <w:r>
                          <w:rPr>
                            <w:rFonts w:ascii="Arial" w:hAnsi="Arial"/>
                            <w:w w:val="105"/>
                            <w:position w:val="-5"/>
                            <w:sz w:val="19"/>
                          </w:rPr>
                          <w:t>х60х65</w:t>
                          <w:tab/>
                        </w:r>
                        <w:r>
                          <w:rPr>
                            <w:rFonts w:ascii="Tahoma" w:hAnsi="Tahoma"/>
                            <w:sz w:val="21"/>
                          </w:rPr>
                          <w:t>1,34</w:t>
                          <w:tab/>
                          <w:t>21,00</w:t>
                          <w:tab/>
                          <w:t>22,00</w:t>
                          <w:tab/>
                        </w:r>
                        <w:r>
                          <w:rPr>
                            <w:rFonts w:ascii="Tahoma" w:hAnsi="Tahoma"/>
                            <w:w w:val="105"/>
                            <w:sz w:val="21"/>
                          </w:rPr>
                          <w:t>23,00</w:t>
                        </w:r>
                        <w:r>
                          <w:rPr>
                            <w:rFonts w:ascii="Tahoma" w:hAnsi="Tahoma"/>
                            <w:sz w:val="21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22"/>
                          <w:ind w:left="1465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672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795" w:hRule="exact"/>
                    </w:trPr>
                    <w:tc>
                      <w:tcPr>
                        <w:tcW w:w="5357" w:type="dxa"/>
                        <w:gridSpan w:val="5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2"/>
                          <w:ind w:left="28" w:right="0"/>
                          <w:jc w:val="left"/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D9241A"/>
                            <w:spacing w:val="6"/>
                            <w:sz w:val="25"/>
                          </w:rPr>
                          <w:t>ФИНСКАЯ</w:t>
                        </w:r>
                        <w:r>
                          <w:rPr>
                            <w:rFonts w:ascii="Arial" w:hAnsi="Arial"/>
                            <w:sz w:val="25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Tahoma" w:hAnsi="Tahoma" w:cs="Tahoma" w:eastAsia="Tahoma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7" w:lineRule="exact"/>
                          <w:ind w:right="676"/>
                          <w:jc w:val="center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spacing w:val="-3"/>
                            <w:w w:val="105"/>
                            <w:sz w:val="21"/>
                          </w:rPr>
                          <w:t>3,7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331" w:hRule="exact"/>
                    </w:trPr>
                    <w:tc>
                      <w:tcPr>
                        <w:tcW w:w="69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BEBEBE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55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52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2131" w:type="dxa"/>
                        <w:tcBorders>
                          <w:top w:val="nil" w:sz="6" w:space="0" w:color="auto"/>
                          <w:left w:val="single" w:sz="6" w:space="0" w:color="BEBEBE"/>
                          <w:bottom w:val="nil" w:sz="6" w:space="0" w:color="auto"/>
                          <w:right w:val="single" w:sz="6" w:space="0" w:color="BEBEBE"/>
                        </w:tcBorders>
                      </w:tcPr>
                      <w:p>
                        <w:pPr>
                          <w:pStyle w:val="TableParagraph"/>
                          <w:tabs>
                            <w:tab w:pos="1425" w:val="left" w:leader="none"/>
                          </w:tabs>
                          <w:spacing w:line="240" w:lineRule="auto" w:before="40"/>
                          <w:ind w:left="12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Arial" w:hAnsi="Arial"/>
                            <w:w w:val="105"/>
                            <w:sz w:val="19"/>
                          </w:rPr>
                          <w:t>250</w:t>
                        </w:r>
                        <w:r>
                          <w:rPr>
                            <w:rFonts w:ascii="Arial" w:hAnsi="Arial"/>
                            <w:w w:val="105"/>
                            <w:sz w:val="19"/>
                          </w:rPr>
                          <w:t>х100х65</w:t>
                          <w:tab/>
                        </w:r>
                        <w:r>
                          <w:rPr>
                            <w:rFonts w:ascii="Tahoma" w:hAnsi="Tahoma"/>
                            <w:w w:val="105"/>
                            <w:position w:val="-4"/>
                            <w:sz w:val="21"/>
                          </w:rPr>
                          <w:t>1,42</w:t>
                        </w:r>
                        <w:r>
                          <w:rPr>
                            <w:rFonts w:ascii="Tahoma" w:hAnsi="Tahoma"/>
                            <w:sz w:val="21"/>
                          </w:rPr>
                        </w:r>
                      </w:p>
                    </w:tc>
                    <w:tc>
                      <w:tcPr>
                        <w:tcW w:w="857" w:type="dxa"/>
                        <w:tcBorders>
                          <w:top w:val="nil" w:sz="6" w:space="0" w:color="auto"/>
                          <w:left w:val="single" w:sz="6" w:space="0" w:color="BEBEBE"/>
                          <w:bottom w:val="nil" w:sz="6" w:space="0" w:color="auto"/>
                          <w:right w:val="single" w:sz="6" w:space="0" w:color="BEBEBE"/>
                        </w:tcBorders>
                      </w:tcPr>
                      <w:p>
                        <w:pPr>
                          <w:pStyle w:val="TableParagraph"/>
                          <w:spacing w:line="240" w:lineRule="auto" w:before="47"/>
                          <w:ind w:left="150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30,00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nil" w:sz="6" w:space="0" w:color="auto"/>
                          <w:left w:val="single" w:sz="6" w:space="0" w:color="BEBEBE"/>
                          <w:bottom w:val="nil" w:sz="6" w:space="0" w:color="auto"/>
                          <w:right w:val="single" w:sz="6" w:space="0" w:color="BEBEBE"/>
                        </w:tcBorders>
                      </w:tcPr>
                      <w:p>
                        <w:pPr>
                          <w:pStyle w:val="TableParagraph"/>
                          <w:spacing w:line="240" w:lineRule="auto" w:before="47"/>
                          <w:ind w:left="171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31,00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 w:sz="6" w:space="0" w:color="auto"/>
                          <w:left w:val="single" w:sz="6" w:space="0" w:color="BEBEBE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9"/>
                          <w:ind w:left="188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33,00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D9241A"/>
          <w:spacing w:val="-7"/>
        </w:rPr>
        <w:t>Ф</w:t>
      </w:r>
      <w:r>
        <w:rPr>
          <w:color w:val="D9241A"/>
          <w:spacing w:val="8"/>
        </w:rPr>
        <w:t>А</w:t>
      </w:r>
      <w:r>
        <w:rPr>
          <w:color w:val="D9241A"/>
          <w:spacing w:val="6"/>
        </w:rPr>
        <w:t>К</w:t>
      </w:r>
      <w:r>
        <w:rPr>
          <w:color w:val="D9241A"/>
          <w:spacing w:val="8"/>
        </w:rPr>
        <w:t>ТУ</w:t>
      </w:r>
      <w:r>
        <w:rPr>
          <w:color w:val="D9241A"/>
          <w:spacing w:val="-23"/>
        </w:rPr>
        <w:t>Р</w:t>
      </w:r>
      <w:r>
        <w:rPr>
          <w:color w:val="D9241A"/>
        </w:rPr>
        <w:t>А</w:t>
      </w:r>
      <w:r>
        <w:rPr>
          <w:b w:val="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after="0" w:line="240" w:lineRule="auto"/>
        <w:rPr>
          <w:rFonts w:ascii="Arial" w:hAnsi="Arial" w:cs="Arial" w:eastAsia="Arial"/>
          <w:sz w:val="28"/>
          <w:szCs w:val="28"/>
        </w:rPr>
        <w:sectPr>
          <w:type w:val="continuous"/>
          <w:pgSz w:w="11910" w:h="16840"/>
          <w:pgMar w:top="200" w:bottom="280" w:left="260" w:right="340"/>
        </w:sectPr>
      </w:pPr>
    </w:p>
    <w:p>
      <w:pPr>
        <w:pStyle w:val="Heading3"/>
        <w:spacing w:line="186" w:lineRule="auto" w:before="116"/>
        <w:ind w:left="2532" w:right="91"/>
        <w:jc w:val="left"/>
      </w:pPr>
      <w:r>
        <w:rPr>
          <w:w w:val="105"/>
        </w:rPr>
        <w:t>Кирпич</w:t>
      </w:r>
      <w:r>
        <w:rPr>
          <w:spacing w:val="-47"/>
          <w:w w:val="105"/>
        </w:rPr>
        <w:t> </w:t>
      </w:r>
      <w:r>
        <w:rPr>
          <w:w w:val="105"/>
        </w:rPr>
        <w:t>"европейский</w:t>
      </w:r>
      <w:r>
        <w:rPr>
          <w:w w:val="103"/>
        </w:rPr>
        <w:t> </w:t>
      </w:r>
      <w:r>
        <w:rPr>
          <w:w w:val="105"/>
        </w:rPr>
        <w:t>финский"</w:t>
      </w:r>
      <w:r>
        <w:rPr/>
      </w:r>
    </w:p>
    <w:p>
      <w:pPr>
        <w:spacing w:line="240" w:lineRule="auto" w:before="11"/>
        <w:rPr>
          <w:rFonts w:ascii="Tahoma" w:hAnsi="Tahoma" w:cs="Tahoma" w:eastAsia="Tahoma"/>
          <w:sz w:val="30"/>
          <w:szCs w:val="30"/>
        </w:rPr>
      </w:pPr>
    </w:p>
    <w:p>
      <w:pPr>
        <w:spacing w:line="244" w:lineRule="exact" w:before="0"/>
        <w:ind w:left="2530" w:right="0" w:firstLine="0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w w:val="105"/>
          <w:sz w:val="23"/>
        </w:rPr>
        <w:t>Кирпич</w:t>
      </w:r>
      <w:r>
        <w:rPr>
          <w:rFonts w:ascii="Tahoma" w:hAnsi="Tahoma"/>
          <w:spacing w:val="-47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"европейский</w:t>
      </w:r>
      <w:r>
        <w:rPr>
          <w:rFonts w:ascii="Tahoma" w:hAnsi="Tahoma"/>
          <w:w w:val="103"/>
          <w:sz w:val="23"/>
        </w:rPr>
        <w:t> </w:t>
      </w:r>
      <w:r>
        <w:rPr>
          <w:rFonts w:ascii="Tahoma" w:hAnsi="Tahoma"/>
          <w:w w:val="105"/>
          <w:sz w:val="23"/>
        </w:rPr>
        <w:t>финский"</w:t>
      </w:r>
      <w:r>
        <w:rPr>
          <w:rFonts w:ascii="Tahoma" w:hAnsi="Tahoma"/>
          <w:spacing w:val="-39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угловой</w:t>
      </w:r>
      <w:r>
        <w:rPr>
          <w:rFonts w:ascii="Tahoma" w:hAnsi="Tahoma"/>
          <w:sz w:val="23"/>
        </w:rPr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181" w:lineRule="auto" w:before="140"/>
        <w:ind w:left="2530" w:right="0" w:firstLine="0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w w:val="105"/>
          <w:sz w:val="23"/>
        </w:rPr>
        <w:t>Кирпич</w:t>
      </w:r>
      <w:r>
        <w:rPr>
          <w:rFonts w:ascii="Tahoma" w:hAnsi="Tahoma"/>
          <w:spacing w:val="-48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"европейский"</w:t>
      </w:r>
      <w:r>
        <w:rPr>
          <w:rFonts w:ascii="Tahoma" w:hAnsi="Tahoma"/>
          <w:w w:val="103"/>
          <w:sz w:val="23"/>
        </w:rPr>
        <w:t> </w:t>
      </w:r>
      <w:r>
        <w:rPr>
          <w:rFonts w:ascii="Tahoma" w:hAnsi="Tahoma"/>
          <w:w w:val="105"/>
          <w:sz w:val="23"/>
        </w:rPr>
        <w:t>тычковой</w:t>
      </w:r>
      <w:r>
        <w:rPr>
          <w:rFonts w:ascii="Tahoma" w:hAnsi="Tahoma"/>
          <w:sz w:val="23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tabs>
          <w:tab w:pos="1342" w:val="left" w:leader="none"/>
        </w:tabs>
        <w:spacing w:before="151"/>
        <w:ind w:left="688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Tahoma" w:hAnsi="Tahoma"/>
          <w:sz w:val="21"/>
        </w:rPr>
        <w:t>52</w:t>
        <w:tab/>
      </w:r>
      <w:r>
        <w:rPr>
          <w:rFonts w:ascii="Arial" w:hAnsi="Arial"/>
          <w:w w:val="105"/>
          <w:sz w:val="19"/>
        </w:rPr>
        <w:t>2</w:t>
      </w:r>
      <w:r>
        <w:rPr>
          <w:rFonts w:ascii="Arial" w:hAnsi="Arial"/>
          <w:w w:val="105"/>
          <w:sz w:val="19"/>
        </w:rPr>
        <w:t>3</w:t>
      </w:r>
      <w:r>
        <w:rPr>
          <w:rFonts w:ascii="Arial" w:hAnsi="Arial"/>
          <w:w w:val="105"/>
          <w:sz w:val="19"/>
        </w:rPr>
        <w:t>0</w:t>
      </w:r>
      <w:r>
        <w:rPr>
          <w:rFonts w:ascii="Arial" w:hAnsi="Arial"/>
          <w:w w:val="105"/>
          <w:sz w:val="19"/>
        </w:rPr>
        <w:t>х100х65</w:t>
      </w:r>
      <w:r>
        <w:rPr>
          <w:rFonts w:ascii="Arial" w:hAns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2"/>
          <w:szCs w:val="22"/>
        </w:rPr>
      </w:pPr>
    </w:p>
    <w:p>
      <w:pPr>
        <w:tabs>
          <w:tab w:pos="1342" w:val="left" w:leader="none"/>
        </w:tabs>
        <w:spacing w:before="0"/>
        <w:ind w:left="681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Tahoma" w:hAnsi="Tahoma"/>
          <w:spacing w:val="-1"/>
          <w:sz w:val="21"/>
        </w:rPr>
        <w:t>5</w:t>
      </w:r>
      <w:r>
        <w:rPr>
          <w:rFonts w:ascii="Tahoma" w:hAnsi="Tahoma"/>
          <w:spacing w:val="-1"/>
          <w:sz w:val="21"/>
        </w:rPr>
        <w:t>2</w:t>
        <w:tab/>
      </w:r>
      <w:r>
        <w:rPr>
          <w:rFonts w:ascii="Arial" w:hAnsi="Arial"/>
          <w:w w:val="105"/>
          <w:sz w:val="19"/>
        </w:rPr>
        <w:t>230х120х65</w:t>
      </w:r>
      <w:r>
        <w:rPr>
          <w:rFonts w:ascii="Arial" w:hAns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tabs>
          <w:tab w:pos="1342" w:val="left" w:leader="none"/>
        </w:tabs>
        <w:spacing w:before="150"/>
        <w:ind w:left="684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Tahoma" w:hAnsi="Tahoma"/>
          <w:sz w:val="21"/>
        </w:rPr>
        <w:t>52</w:t>
        <w:tab/>
      </w:r>
      <w:r>
        <w:rPr>
          <w:rFonts w:ascii="Arial" w:hAnsi="Arial"/>
          <w:w w:val="105"/>
          <w:sz w:val="19"/>
        </w:rPr>
        <w:t>230х100х65</w:t>
      </w:r>
      <w:r>
        <w:rPr>
          <w:rFonts w:ascii="Arial" w:hAns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240" w:lineRule="auto"/>
        <w:ind w:left="313" w:right="0"/>
        <w:jc w:val="left"/>
      </w:pPr>
      <w:r>
        <w:rPr>
          <w:w w:val="105"/>
        </w:rPr>
        <w:t>378</w:t>
      </w:r>
      <w:r>
        <w:rPr/>
      </w:r>
    </w:p>
    <w:p>
      <w:pPr>
        <w:pStyle w:val="BodyText"/>
        <w:spacing w:line="240" w:lineRule="auto" w:before="14"/>
        <w:ind w:left="339" w:right="0"/>
        <w:jc w:val="left"/>
      </w:pPr>
      <w:r>
        <w:rPr/>
        <w:pict>
          <v:shape style="position:absolute;margin-left:442.749115pt;margin-top:10.859607pt;width:128.2pt;height:101.5pt;mso-position-horizontal-relative:page;mso-position-vertical-relative:paragraph;z-index:12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65"/>
                    <w:gridCol w:w="892"/>
                    <w:gridCol w:w="906"/>
                  </w:tblGrid>
                  <w:tr>
                    <w:trPr>
                      <w:trHeight w:val="632" w:hRule="exact"/>
                    </w:trPr>
                    <w:tc>
                      <w:tcPr>
                        <w:tcW w:w="76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7"/>
                          <w:ind w:left="55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32,00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8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1"/>
                          <w:ind w:left="178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21"/>
                          </w:rPr>
                          <w:t>3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21"/>
                          </w:rPr>
                          <w:t>3,00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9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7"/>
                          <w:ind w:left="174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35,00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844" w:hRule="exact"/>
                    </w:trPr>
                    <w:tc>
                      <w:tcPr>
                        <w:tcW w:w="76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6" w:space="0" w:color="BEBEBE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right="0"/>
                          <w:jc w:val="left"/>
                          <w:rPr>
                            <w:rFonts w:ascii="Tahoma" w:hAnsi="Tahoma" w:cs="Tahoma" w:eastAsia="Tahoma"/>
                            <w:sz w:val="23"/>
                            <w:szCs w:val="2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5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29,00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892" w:type="dxa"/>
                        <w:tcBorders>
                          <w:top w:val="nil" w:sz="6" w:space="0" w:color="auto"/>
                          <w:left w:val="nil" w:sz="6" w:space="0" w:color="auto"/>
                          <w:bottom w:val="single" w:sz="6" w:space="0" w:color="BEBEBE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right="0"/>
                          <w:jc w:val="left"/>
                          <w:rPr>
                            <w:rFonts w:ascii="Tahoma" w:hAnsi="Tahoma" w:cs="Tahoma" w:eastAsia="Tahoma"/>
                            <w:sz w:val="23"/>
                            <w:szCs w:val="2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0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30,00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90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6" w:space="0" w:color="BEBEBE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"/>
                          <w:ind w:right="0"/>
                          <w:jc w:val="left"/>
                          <w:rPr>
                            <w:rFonts w:ascii="Tahoma" w:hAnsi="Tahoma" w:cs="Tahoma" w:eastAsia="Tahoma"/>
                            <w:sz w:val="23"/>
                            <w:szCs w:val="2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4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32,00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554" w:hRule="exact"/>
                    </w:trPr>
                    <w:tc>
                      <w:tcPr>
                        <w:tcW w:w="765" w:type="dxa"/>
                        <w:tcBorders>
                          <w:top w:val="single" w:sz="6" w:space="0" w:color="BEBEBE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Tahoma" w:hAnsi="Tahoma" w:cs="Tahoma" w:eastAsia="Tahoma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55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31,00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892" w:type="dxa"/>
                        <w:tcBorders>
                          <w:top w:val="single" w:sz="6" w:space="0" w:color="BEBEBE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ahoma" w:hAnsi="Tahoma" w:cs="Tahoma" w:eastAsia="Tahoma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8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w w:val="105"/>
                            <w:sz w:val="21"/>
                          </w:rPr>
                          <w:t>32,00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  <w:tc>
                      <w:tcPr>
                        <w:tcW w:w="906" w:type="dxa"/>
                        <w:tcBorders>
                          <w:top w:val="single" w:sz="6" w:space="0" w:color="BEBEBE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8"/>
                          <w:ind w:right="0"/>
                          <w:jc w:val="left"/>
                          <w:rPr>
                            <w:rFonts w:ascii="Tahoma" w:hAnsi="Tahoma" w:cs="Tahoma" w:eastAsia="Tahoma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5" w:right="0"/>
                          <w:jc w:val="left"/>
                          <w:rPr>
                            <w:rFonts w:ascii="Tahoma" w:hAnsi="Tahoma" w:cs="Tahoma" w:eastAsia="Tahom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21"/>
                          </w:rPr>
                          <w:t>34,00</w:t>
                        </w:r>
                        <w:r>
                          <w:rPr>
                            <w:rFonts w:ascii="Tahoma"/>
                            <w:sz w:val="21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w w:val="105"/>
        </w:rPr>
        <w:t>3,6</w:t>
      </w:r>
      <w:r>
        <w:rPr/>
      </w:r>
    </w:p>
    <w:p>
      <w:pPr>
        <w:pStyle w:val="BodyText"/>
        <w:spacing w:line="240" w:lineRule="auto" w:before="23"/>
        <w:ind w:left="276" w:right="0"/>
        <w:jc w:val="left"/>
      </w:pPr>
      <w:r>
        <w:rPr>
          <w:w w:val="105"/>
        </w:rPr>
        <w:t>1,23</w:t>
      </w:r>
      <w:r>
        <w:rPr/>
      </w:r>
    </w:p>
    <w:p>
      <w:pPr>
        <w:pStyle w:val="BodyText"/>
        <w:spacing w:line="240" w:lineRule="auto" w:before="17"/>
        <w:ind w:left="313" w:right="0"/>
        <w:jc w:val="left"/>
      </w:pPr>
      <w:r>
        <w:rPr>
          <w:w w:val="105"/>
        </w:rPr>
        <w:t>336</w:t>
      </w:r>
      <w:r>
        <w:rPr/>
      </w:r>
    </w:p>
    <w:p>
      <w:pPr>
        <w:pStyle w:val="BodyText"/>
        <w:spacing w:line="240" w:lineRule="auto" w:before="9"/>
        <w:ind w:left="344" w:right="0"/>
        <w:jc w:val="left"/>
      </w:pPr>
      <w:r>
        <w:rPr>
          <w:spacing w:val="-1"/>
          <w:w w:val="105"/>
        </w:rPr>
        <w:t>4,0</w:t>
      </w:r>
      <w:r>
        <w:rPr/>
      </w:r>
    </w:p>
    <w:p>
      <w:pPr>
        <w:pStyle w:val="BodyText"/>
        <w:spacing w:line="240" w:lineRule="auto" w:before="51"/>
        <w:ind w:left="273" w:right="0"/>
        <w:jc w:val="left"/>
      </w:pPr>
      <w:r>
        <w:rPr>
          <w:w w:val="105"/>
        </w:rPr>
        <w:t>1,34</w:t>
      </w:r>
      <w:r>
        <w:rPr/>
      </w:r>
    </w:p>
    <w:p>
      <w:pPr>
        <w:pStyle w:val="BodyText"/>
        <w:spacing w:line="240" w:lineRule="auto" w:before="34"/>
        <w:ind w:left="313" w:right="0"/>
        <w:jc w:val="left"/>
      </w:pPr>
      <w:r>
        <w:rPr>
          <w:w w:val="105"/>
        </w:rPr>
        <w:t>336</w:t>
      </w:r>
      <w:r>
        <w:rPr/>
      </w:r>
    </w:p>
    <w:p>
      <w:pPr>
        <w:spacing w:before="69"/>
        <w:ind w:left="352" w:right="0" w:firstLine="0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w w:val="105"/>
          <w:sz w:val="20"/>
        </w:rPr>
        <w:t>3,1</w:t>
      </w:r>
      <w:r>
        <w:rPr>
          <w:rFonts w:ascii="Tahoma"/>
          <w:sz w:val="20"/>
        </w:rPr>
      </w:r>
    </w:p>
    <w:p>
      <w:pPr>
        <w:spacing w:before="24"/>
        <w:ind w:left="345" w:right="0" w:firstLine="0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w w:val="105"/>
          <w:sz w:val="20"/>
        </w:rPr>
        <w:t>1,1</w:t>
      </w:r>
      <w:r>
        <w:rPr>
          <w:rFonts w:ascii="Tahoma"/>
          <w:sz w:val="20"/>
        </w:rPr>
      </w:r>
    </w:p>
    <w:p>
      <w:pPr>
        <w:spacing w:before="10"/>
        <w:ind w:left="321" w:right="0" w:firstLine="0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w w:val="105"/>
          <w:sz w:val="20"/>
        </w:rPr>
        <w:t>336</w:t>
      </w:r>
      <w:r>
        <w:rPr>
          <w:rFonts w:ascii="Tahoma"/>
          <w:sz w:val="20"/>
        </w:rPr>
      </w:r>
    </w:p>
    <w:p>
      <w:pPr>
        <w:spacing w:after="0"/>
        <w:jc w:val="left"/>
        <w:rPr>
          <w:rFonts w:ascii="Tahoma" w:hAnsi="Tahoma" w:cs="Tahoma" w:eastAsia="Tahoma"/>
          <w:sz w:val="20"/>
          <w:szCs w:val="20"/>
        </w:rPr>
        <w:sectPr>
          <w:type w:val="continuous"/>
          <w:pgSz w:w="11910" w:h="16840"/>
          <w:pgMar w:top="200" w:bottom="280" w:left="260" w:right="340"/>
          <w:cols w:num="3" w:equalWidth="0">
            <w:col w:w="5000" w:space="40"/>
            <w:col w:w="2441" w:space="40"/>
            <w:col w:w="3789"/>
          </w:cols>
        </w:sectPr>
      </w:pPr>
    </w:p>
    <w:p>
      <w:pPr>
        <w:spacing w:line="240" w:lineRule="auto" w:before="10"/>
        <w:rPr>
          <w:rFonts w:ascii="Tahoma" w:hAnsi="Tahoma" w:cs="Tahoma" w:eastAsia="Tahoma"/>
          <w:sz w:val="10"/>
          <w:szCs w:val="10"/>
        </w:rPr>
      </w:pPr>
    </w:p>
    <w:p>
      <w:pPr>
        <w:pStyle w:val="Heading1"/>
        <w:spacing w:line="240" w:lineRule="auto" w:before="70"/>
        <w:ind w:left="4233" w:right="3938"/>
        <w:jc w:val="center"/>
        <w:rPr>
          <w:b w:val="0"/>
          <w:bCs w:val="0"/>
        </w:rPr>
      </w:pPr>
      <w:r>
        <w:rPr>
          <w:color w:val="D9241A"/>
          <w:spacing w:val="5"/>
        </w:rPr>
        <w:t>КИРПИЧ</w:t>
      </w:r>
      <w:r>
        <w:rPr>
          <w:color w:val="D9241A"/>
          <w:spacing w:val="32"/>
        </w:rPr>
        <w:t> </w:t>
      </w:r>
      <w:r>
        <w:rPr>
          <w:color w:val="D9241A"/>
          <w:spacing w:val="4"/>
        </w:rPr>
        <w:t>ДЛЯ</w:t>
      </w:r>
      <w:r>
        <w:rPr>
          <w:color w:val="D9241A"/>
          <w:spacing w:val="32"/>
        </w:rPr>
        <w:t> </w:t>
      </w:r>
      <w:r>
        <w:rPr>
          <w:color w:val="D9241A"/>
          <w:spacing w:val="4"/>
        </w:rPr>
        <w:t>ЗАБОРОВ</w:t>
      </w:r>
      <w:r>
        <w:rPr>
          <w:b w:val="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after="0" w:line="240" w:lineRule="auto"/>
        <w:rPr>
          <w:rFonts w:ascii="Arial" w:hAnsi="Arial" w:cs="Arial" w:eastAsia="Arial"/>
          <w:sz w:val="13"/>
          <w:szCs w:val="13"/>
        </w:rPr>
        <w:sectPr>
          <w:type w:val="continuous"/>
          <w:pgSz w:w="11910" w:h="16840"/>
          <w:pgMar w:top="200" w:bottom="280" w:left="260" w:right="340"/>
        </w:sect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Heading3"/>
        <w:spacing w:line="230" w:lineRule="exact"/>
        <w:ind w:left="2578" w:right="0"/>
        <w:jc w:val="left"/>
      </w:pPr>
      <w:r>
        <w:rPr>
          <w:w w:val="105"/>
        </w:rPr>
        <w:t>Кирпич</w:t>
      </w:r>
      <w:r>
        <w:rPr>
          <w:spacing w:val="-47"/>
          <w:w w:val="105"/>
        </w:rPr>
        <w:t> </w:t>
      </w:r>
      <w:r>
        <w:rPr>
          <w:w w:val="105"/>
        </w:rPr>
        <w:t>"европейский</w:t>
      </w:r>
      <w:r>
        <w:rPr>
          <w:w w:val="103"/>
        </w:rPr>
        <w:t> </w:t>
      </w:r>
      <w:r>
        <w:rPr/>
        <w:t>финский" </w:t>
      </w:r>
      <w:r>
        <w:rPr>
          <w:spacing w:val="7"/>
        </w:rPr>
        <w:t> </w:t>
      </w:r>
      <w:r>
        <w:rPr/>
        <w:t>двухсторонний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7"/>
        <w:rPr>
          <w:rFonts w:ascii="Tahoma" w:hAnsi="Tahoma" w:cs="Tahoma" w:eastAsia="Tahoma"/>
          <w:sz w:val="18"/>
          <w:szCs w:val="18"/>
        </w:rPr>
      </w:pPr>
    </w:p>
    <w:p>
      <w:pPr>
        <w:spacing w:line="224" w:lineRule="exact" w:before="0"/>
        <w:ind w:left="2578" w:right="1111" w:firstLine="0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w w:val="105"/>
          <w:sz w:val="23"/>
        </w:rPr>
        <w:t>Кирпич</w:t>
      </w:r>
      <w:r>
        <w:rPr>
          <w:rFonts w:ascii="Tahoma" w:hAnsi="Tahoma"/>
          <w:spacing w:val="-29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"луч"</w:t>
      </w:r>
      <w:r>
        <w:rPr>
          <w:rFonts w:ascii="Tahoma" w:hAnsi="Tahoma"/>
          <w:w w:val="103"/>
          <w:sz w:val="23"/>
        </w:rPr>
        <w:t> </w:t>
      </w:r>
      <w:r>
        <w:rPr>
          <w:rFonts w:ascii="Tahoma" w:hAnsi="Tahoma"/>
          <w:sz w:val="23"/>
        </w:rPr>
        <w:t>двухсторонний</w:t>
      </w:r>
      <w:r>
        <w:rPr>
          <w:rFonts w:ascii="Tahoma" w:hAnsi="Tahoma"/>
          <w:sz w:val="23"/>
        </w:rPr>
      </w:r>
    </w:p>
    <w:p>
      <w:pPr>
        <w:spacing w:line="240" w:lineRule="auto" w:before="1"/>
        <w:rPr>
          <w:rFonts w:ascii="Tahoma" w:hAnsi="Tahoma" w:cs="Tahoma" w:eastAsia="Tahoma"/>
          <w:sz w:val="32"/>
          <w:szCs w:val="32"/>
        </w:rPr>
      </w:pPr>
      <w:r>
        <w:rPr/>
        <w:br w:type="column"/>
      </w:r>
      <w:r>
        <w:rPr>
          <w:rFonts w:ascii="Tahoma"/>
          <w:sz w:val="32"/>
        </w:rPr>
      </w:r>
    </w:p>
    <w:p>
      <w:pPr>
        <w:pStyle w:val="BodyText"/>
        <w:tabs>
          <w:tab w:pos="1041" w:val="left" w:leader="none"/>
        </w:tabs>
        <w:spacing w:line="240" w:lineRule="auto"/>
        <w:ind w:left="394" w:right="0"/>
        <w:jc w:val="left"/>
        <w:rPr>
          <w:rFonts w:ascii="Arial" w:hAnsi="Arial" w:cs="Arial" w:eastAsia="Arial"/>
        </w:rPr>
      </w:pPr>
      <w:r>
        <w:rPr/>
        <w:t>52</w:t>
        <w:tab/>
      </w:r>
      <w:r>
        <w:rPr>
          <w:rFonts w:ascii="Arial" w:hAnsi="Arial"/>
        </w:rPr>
        <w:t>250х</w:t>
      </w:r>
      <w:r>
        <w:rPr>
          <w:rFonts w:ascii="Arial" w:hAnsi="Arial"/>
        </w:rPr>
        <w:t>8</w:t>
      </w:r>
      <w:r>
        <w:rPr>
          <w:rFonts w:ascii="Arial" w:hAnsi="Arial"/>
        </w:rPr>
        <w:t>0х65</w:t>
      </w:r>
      <w:r>
        <w:rPr>
          <w:rFonts w:ascii="Arial" w:hAnsi="Arial"/>
        </w:rPr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240" w:lineRule="auto" w:before="184"/>
        <w:ind w:left="394" w:right="0"/>
        <w:jc w:val="left"/>
      </w:pPr>
      <w:r>
        <w:rPr>
          <w:w w:val="105"/>
        </w:rPr>
        <w:t>52</w:t>
      </w:r>
      <w:r>
        <w:rPr/>
      </w:r>
    </w:p>
    <w:p>
      <w:pPr>
        <w:spacing w:before="67"/>
        <w:ind w:left="370" w:right="0" w:firstLine="0"/>
        <w:jc w:val="left"/>
        <w:rPr>
          <w:rFonts w:ascii="Tahoma" w:hAnsi="Tahoma" w:cs="Tahoma" w:eastAsia="Tahoma"/>
          <w:sz w:val="21"/>
          <w:szCs w:val="21"/>
        </w:rPr>
      </w:pPr>
      <w:r>
        <w:rPr>
          <w:w w:val="105"/>
        </w:rPr>
        <w:br w:type="column"/>
      </w:r>
      <w:r>
        <w:rPr>
          <w:rFonts w:ascii="Tahoma"/>
          <w:w w:val="105"/>
          <w:sz w:val="21"/>
        </w:rPr>
        <w:t>3,2</w:t>
      </w:r>
      <w:r>
        <w:rPr>
          <w:rFonts w:ascii="Tahoma"/>
          <w:sz w:val="21"/>
        </w:rPr>
      </w:r>
    </w:p>
    <w:p>
      <w:pPr>
        <w:pStyle w:val="BodyText"/>
        <w:spacing w:line="240" w:lineRule="auto" w:before="63"/>
        <w:ind w:left="305" w:right="0"/>
        <w:jc w:val="left"/>
      </w:pPr>
      <w:r>
        <w:rPr/>
        <w:t>1,23</w:t>
      </w:r>
    </w:p>
    <w:p>
      <w:pPr>
        <w:pStyle w:val="BodyText"/>
        <w:spacing w:line="240" w:lineRule="auto" w:before="47"/>
        <w:ind w:left="343" w:right="0"/>
        <w:jc w:val="left"/>
      </w:pPr>
      <w:r>
        <w:rPr>
          <w:w w:val="105"/>
        </w:rPr>
        <w:t>378</w:t>
      </w:r>
      <w:r>
        <w:rPr/>
      </w:r>
    </w:p>
    <w:p>
      <w:pPr>
        <w:pStyle w:val="BodyText"/>
        <w:spacing w:line="240" w:lineRule="auto" w:before="40"/>
        <w:ind w:left="378" w:right="0"/>
        <w:jc w:val="left"/>
      </w:pPr>
      <w:r>
        <w:rPr>
          <w:spacing w:val="-1"/>
          <w:w w:val="105"/>
        </w:rPr>
        <w:t>4,1</w:t>
      </w:r>
      <w:r>
        <w:rPr/>
      </w:r>
    </w:p>
    <w:p>
      <w:pPr>
        <w:pStyle w:val="BodyText"/>
        <w:spacing w:line="240" w:lineRule="auto" w:before="74"/>
        <w:ind w:left="361" w:right="0"/>
        <w:jc w:val="left"/>
      </w:pPr>
      <w:r>
        <w:rPr>
          <w:w w:val="105"/>
        </w:rPr>
        <w:t>1,4</w:t>
      </w:r>
      <w:r>
        <w:rPr/>
      </w:r>
    </w:p>
    <w:p>
      <w:pPr>
        <w:pStyle w:val="BodyText"/>
        <w:spacing w:line="240" w:lineRule="auto" w:before="71"/>
        <w:ind w:left="342" w:right="0"/>
        <w:jc w:val="left"/>
      </w:pPr>
      <w:r>
        <w:rPr>
          <w:w w:val="105"/>
        </w:rPr>
        <w:t>336</w:t>
      </w:r>
      <w:r>
        <w:rPr/>
      </w:r>
    </w:p>
    <w:p>
      <w:pPr>
        <w:pStyle w:val="BodyText"/>
        <w:spacing w:line="188" w:lineRule="exact" w:before="50"/>
        <w:ind w:left="312" w:right="0"/>
        <w:jc w:val="left"/>
      </w:pPr>
      <w:r>
        <w:rPr/>
        <w:t>3,35</w:t>
      </w:r>
    </w:p>
    <w:p>
      <w:pPr>
        <w:spacing w:line="240" w:lineRule="auto" w:before="8"/>
        <w:rPr>
          <w:rFonts w:ascii="Tahoma" w:hAnsi="Tahoma" w:cs="Tahoma" w:eastAsia="Tahoma"/>
          <w:sz w:val="31"/>
          <w:szCs w:val="31"/>
        </w:rPr>
      </w:pPr>
      <w:r>
        <w:rPr/>
        <w:br w:type="column"/>
      </w:r>
      <w:r>
        <w:rPr>
          <w:rFonts w:ascii="Tahoma"/>
          <w:sz w:val="31"/>
        </w:rPr>
      </w:r>
    </w:p>
    <w:p>
      <w:pPr>
        <w:pStyle w:val="BodyText"/>
        <w:tabs>
          <w:tab w:pos="1266" w:val="left" w:leader="none"/>
          <w:tab w:pos="2163" w:val="left" w:leader="none"/>
        </w:tabs>
        <w:spacing w:line="240" w:lineRule="auto"/>
        <w:ind w:left="386" w:right="0"/>
        <w:jc w:val="left"/>
      </w:pPr>
      <w:r>
        <w:rPr>
          <w:spacing w:val="-1"/>
        </w:rPr>
        <w:t>34,00</w:t>
        <w:tab/>
      </w:r>
      <w:r>
        <w:rPr>
          <w:rFonts w:ascii="Tahoma"/>
          <w:spacing w:val="-1"/>
        </w:rPr>
        <w:t>3</w:t>
      </w:r>
      <w:r>
        <w:rPr>
          <w:spacing w:val="-1"/>
        </w:rPr>
        <w:t>5,00</w:t>
        <w:tab/>
      </w:r>
      <w:r>
        <w:rPr>
          <w:rFonts w:ascii="Tahoma"/>
          <w:spacing w:val="-5"/>
          <w:w w:val="105"/>
        </w:rPr>
        <w:t>3</w:t>
      </w:r>
      <w:r>
        <w:rPr>
          <w:spacing w:val="-5"/>
          <w:w w:val="105"/>
        </w:rPr>
        <w:t>7,00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pStyle w:val="BodyText"/>
        <w:tabs>
          <w:tab w:pos="1266" w:val="left" w:leader="none"/>
          <w:tab w:pos="2163" w:val="left" w:leader="none"/>
        </w:tabs>
        <w:spacing w:line="240" w:lineRule="auto" w:before="136"/>
        <w:ind w:left="386" w:right="0"/>
        <w:jc w:val="left"/>
      </w:pPr>
      <w:r>
        <w:rPr>
          <w:spacing w:val="-1"/>
        </w:rPr>
        <w:t>34,00</w:t>
        <w:tab/>
      </w:r>
      <w:r>
        <w:rPr/>
        <w:t>35,00</w:t>
        <w:tab/>
      </w:r>
      <w:r>
        <w:rPr>
          <w:rFonts w:ascii="Tahoma"/>
          <w:spacing w:val="-5"/>
          <w:w w:val="105"/>
        </w:rPr>
        <w:t>3</w:t>
      </w:r>
      <w:r>
        <w:rPr>
          <w:spacing w:val="-5"/>
          <w:w w:val="105"/>
        </w:rPr>
        <w:t>7,00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200" w:bottom="280" w:left="260" w:right="340"/>
          <w:cols w:num="4" w:equalWidth="0">
            <w:col w:w="5330" w:space="40"/>
            <w:col w:w="2081" w:space="40"/>
            <w:col w:w="734" w:space="40"/>
            <w:col w:w="3045"/>
          </w:cols>
        </w:sectPr>
      </w:pPr>
    </w:p>
    <w:p>
      <w:pPr>
        <w:pStyle w:val="Heading3"/>
        <w:spacing w:line="242" w:lineRule="exact"/>
        <w:ind w:left="2581" w:right="0"/>
        <w:jc w:val="left"/>
      </w:pPr>
      <w:r>
        <w:rPr/>
        <w:t>Кирпич </w:t>
      </w:r>
      <w:r>
        <w:rPr>
          <w:spacing w:val="30"/>
        </w:rPr>
        <w:t> </w:t>
      </w:r>
      <w:r>
        <w:rPr/>
        <w:t>европейский</w:t>
      </w:r>
      <w:r>
        <w:rPr/>
      </w:r>
    </w:p>
    <w:p>
      <w:pPr>
        <w:spacing w:before="6"/>
        <w:ind w:left="2581" w:right="0" w:firstLine="0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sz w:val="23"/>
        </w:rPr>
        <w:t>финский </w:t>
      </w:r>
      <w:r>
        <w:rPr>
          <w:rFonts w:ascii="Tahoma" w:hAnsi="Tahoma"/>
          <w:spacing w:val="58"/>
          <w:sz w:val="23"/>
        </w:rPr>
        <w:t> </w:t>
      </w:r>
      <w:r>
        <w:rPr>
          <w:rFonts w:ascii="Tahoma" w:hAnsi="Tahoma"/>
          <w:sz w:val="23"/>
        </w:rPr>
        <w:t>трехсторонний</w:t>
      </w:r>
      <w:r>
        <w:rPr>
          <w:rFonts w:ascii="Tahoma" w:hAnsi="Tahoma"/>
          <w:sz w:val="23"/>
        </w:rPr>
      </w:r>
    </w:p>
    <w:p>
      <w:pPr>
        <w:tabs>
          <w:tab w:pos="1089" w:val="left" w:leader="none"/>
        </w:tabs>
        <w:spacing w:before="151"/>
        <w:ind w:left="446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Tahoma" w:hAnsi="Tahoma"/>
          <w:sz w:val="21"/>
        </w:rPr>
        <w:t>52</w:t>
        <w:tab/>
      </w:r>
      <w:r>
        <w:rPr>
          <w:rFonts w:ascii="Arial" w:hAnsi="Arial"/>
          <w:sz w:val="19"/>
        </w:rPr>
        <w:t>2</w:t>
      </w:r>
      <w:r>
        <w:rPr>
          <w:rFonts w:ascii="Arial" w:hAnsi="Arial"/>
          <w:sz w:val="19"/>
        </w:rPr>
        <w:t>1</w:t>
      </w:r>
      <w:r>
        <w:rPr>
          <w:rFonts w:ascii="Arial" w:hAnsi="Arial"/>
          <w:sz w:val="19"/>
        </w:rPr>
        <w:t>0х100х65</w:t>
      </w:r>
    </w:p>
    <w:p>
      <w:pPr>
        <w:pStyle w:val="BodyText"/>
        <w:spacing w:line="240" w:lineRule="auto" w:before="117"/>
        <w:ind w:left="305" w:right="0"/>
        <w:jc w:val="left"/>
      </w:pPr>
      <w:r>
        <w:rPr/>
        <w:br w:type="column"/>
      </w:r>
      <w:r>
        <w:rPr/>
        <w:t>1,15</w:t>
      </w:r>
      <w:r>
        <w:rPr/>
      </w:r>
    </w:p>
    <w:p>
      <w:pPr>
        <w:pStyle w:val="BodyText"/>
        <w:spacing w:line="240" w:lineRule="auto" w:before="81"/>
        <w:ind w:left="342" w:right="0"/>
        <w:jc w:val="left"/>
      </w:pPr>
      <w:r>
        <w:rPr>
          <w:w w:val="105"/>
        </w:rPr>
        <w:t>336</w:t>
      </w:r>
      <w:r>
        <w:rPr/>
      </w:r>
    </w:p>
    <w:p>
      <w:pPr>
        <w:pStyle w:val="BodyText"/>
        <w:spacing w:line="240" w:lineRule="auto" w:before="109"/>
        <w:ind w:left="393" w:right="0"/>
        <w:jc w:val="left"/>
      </w:pPr>
      <w:r>
        <w:rPr/>
        <w:br w:type="column"/>
      </w:r>
      <w:r>
        <w:rPr>
          <w:spacing w:val="-1"/>
        </w:rPr>
        <w:t>34,00</w:t>
      </w:r>
      <w:r>
        <w:rPr/>
      </w:r>
    </w:p>
    <w:p>
      <w:pPr>
        <w:pStyle w:val="BodyText"/>
        <w:spacing w:line="240" w:lineRule="auto" w:before="108"/>
        <w:ind w:left="302" w:right="0"/>
        <w:jc w:val="left"/>
      </w:pPr>
      <w:r>
        <w:rPr/>
        <w:br w:type="column"/>
      </w:r>
      <w:r>
        <w:rPr/>
        <w:t>35,00</w:t>
      </w:r>
      <w:r>
        <w:rPr/>
      </w:r>
    </w:p>
    <w:p>
      <w:pPr>
        <w:pStyle w:val="BodyText"/>
        <w:spacing w:line="240" w:lineRule="auto" w:before="108"/>
        <w:ind w:left="317" w:right="0"/>
        <w:jc w:val="left"/>
      </w:pPr>
      <w:r>
        <w:rPr>
          <w:w w:val="105"/>
        </w:rPr>
        <w:br w:type="column"/>
      </w:r>
      <w:r>
        <w:rPr>
          <w:spacing w:val="-4"/>
          <w:w w:val="105"/>
        </w:rPr>
        <w:t>37,00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200" w:bottom="280" w:left="260" w:right="340"/>
          <w:cols w:num="6" w:equalWidth="0">
            <w:col w:w="5281" w:space="40"/>
            <w:col w:w="2130" w:space="40"/>
            <w:col w:w="727" w:space="40"/>
            <w:col w:w="931" w:space="40"/>
            <w:col w:w="843" w:space="40"/>
            <w:col w:w="1198"/>
          </w:cols>
        </w:sectPr>
      </w:pPr>
    </w:p>
    <w:p>
      <w:pPr>
        <w:spacing w:line="240" w:lineRule="auto" w:before="9"/>
        <w:rPr>
          <w:rFonts w:ascii="Tahoma" w:hAnsi="Tahoma" w:cs="Tahoma" w:eastAsia="Tahoma"/>
          <w:sz w:val="11"/>
          <w:szCs w:val="11"/>
        </w:rPr>
      </w:pPr>
    </w:p>
    <w:p>
      <w:pPr>
        <w:spacing w:before="75"/>
        <w:ind w:left="4167" w:right="3938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D9241A"/>
          <w:spacing w:val="-6"/>
          <w:sz w:val="22"/>
        </w:rPr>
        <w:t>Ф</w:t>
      </w:r>
      <w:r>
        <w:rPr>
          <w:rFonts w:ascii="Arial" w:hAnsi="Arial"/>
          <w:b/>
          <w:color w:val="D9241A"/>
          <w:spacing w:val="7"/>
          <w:sz w:val="22"/>
        </w:rPr>
        <w:t>А</w:t>
      </w:r>
      <w:r>
        <w:rPr>
          <w:rFonts w:ascii="Arial" w:hAnsi="Arial"/>
          <w:b/>
          <w:color w:val="D9241A"/>
          <w:spacing w:val="5"/>
          <w:sz w:val="22"/>
        </w:rPr>
        <w:t>К</w:t>
      </w:r>
      <w:r>
        <w:rPr>
          <w:rFonts w:ascii="Arial" w:hAnsi="Arial"/>
          <w:b/>
          <w:color w:val="D9241A"/>
          <w:spacing w:val="7"/>
          <w:sz w:val="22"/>
        </w:rPr>
        <w:t>ТУ</w:t>
      </w:r>
      <w:r>
        <w:rPr>
          <w:rFonts w:ascii="Arial" w:hAnsi="Arial"/>
          <w:b/>
          <w:color w:val="D9241A"/>
          <w:spacing w:val="-20"/>
          <w:sz w:val="22"/>
        </w:rPr>
        <w:t>Р</w:t>
      </w:r>
      <w:r>
        <w:rPr>
          <w:rFonts w:ascii="Arial" w:hAnsi="Arial"/>
          <w:b/>
          <w:color w:val="D9241A"/>
          <w:sz w:val="22"/>
        </w:rPr>
        <w:t>А</w:t>
      </w:r>
      <w:r>
        <w:rPr>
          <w:rFonts w:ascii="Arial" w:hAnsi="Arial"/>
          <w:b/>
          <w:color w:val="D9241A"/>
          <w:spacing w:val="8"/>
          <w:sz w:val="22"/>
        </w:rPr>
        <w:t> </w:t>
      </w:r>
      <w:r>
        <w:rPr>
          <w:rFonts w:ascii="Arial" w:hAnsi="Arial"/>
          <w:b/>
          <w:color w:val="D9241A"/>
          <w:spacing w:val="4"/>
          <w:sz w:val="22"/>
        </w:rPr>
        <w:t>ЛУЧ</w:t>
      </w:r>
      <w:r>
        <w:rPr>
          <w:rFonts w:ascii="Arial" w:hAnsi="Arial"/>
          <w:sz w:val="22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after="0" w:line="240" w:lineRule="auto"/>
        <w:rPr>
          <w:rFonts w:ascii="Arial" w:hAnsi="Arial" w:cs="Arial" w:eastAsia="Arial"/>
          <w:sz w:val="12"/>
          <w:szCs w:val="12"/>
        </w:rPr>
        <w:sectPr>
          <w:type w:val="continuous"/>
          <w:pgSz w:w="11910" w:h="16840"/>
          <w:pgMar w:top="200" w:bottom="280" w:left="260" w:right="340"/>
        </w:sect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spacing w:before="0"/>
        <w:ind w:left="2577" w:right="0" w:firstLine="0"/>
        <w:jc w:val="left"/>
        <w:rPr>
          <w:rFonts w:ascii="Tahoma" w:hAnsi="Tahoma" w:cs="Tahoma" w:eastAsia="Tahoma"/>
          <w:sz w:val="23"/>
          <w:szCs w:val="23"/>
        </w:rPr>
      </w:pPr>
      <w:r>
        <w:rPr>
          <w:rFonts w:ascii="Tahoma" w:hAnsi="Tahoma"/>
          <w:w w:val="105"/>
          <w:sz w:val="23"/>
        </w:rPr>
        <w:t>Кирпич</w:t>
      </w:r>
      <w:r>
        <w:rPr>
          <w:rFonts w:ascii="Tahoma" w:hAnsi="Tahoma"/>
          <w:spacing w:val="-29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"луч"</w:t>
      </w:r>
      <w:r>
        <w:rPr>
          <w:rFonts w:ascii="Tahoma" w:hAnsi="Tahoma"/>
          <w:sz w:val="23"/>
        </w:rPr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5"/>
        <w:rPr>
          <w:rFonts w:ascii="Tahoma" w:hAnsi="Tahoma" w:cs="Tahoma" w:eastAsia="Tahoma"/>
          <w:sz w:val="24"/>
          <w:szCs w:val="24"/>
        </w:rPr>
      </w:pPr>
    </w:p>
    <w:p>
      <w:pPr>
        <w:spacing w:before="0"/>
        <w:ind w:left="2577" w:right="0" w:firstLine="0"/>
        <w:jc w:val="left"/>
        <w:rPr>
          <w:rFonts w:ascii="Tahoma" w:hAnsi="Tahoma" w:cs="Tahoma" w:eastAsia="Tahoma"/>
          <w:sz w:val="22"/>
          <w:szCs w:val="22"/>
        </w:rPr>
      </w:pPr>
      <w:r>
        <w:rPr>
          <w:rFonts w:ascii="Tahoma" w:hAnsi="Tahoma"/>
          <w:w w:val="105"/>
          <w:sz w:val="23"/>
        </w:rPr>
        <w:t>Кирпич</w:t>
      </w:r>
      <w:r>
        <w:rPr>
          <w:rFonts w:ascii="Tahoma" w:hAnsi="Tahoma"/>
          <w:spacing w:val="-28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"луч"</w:t>
      </w:r>
      <w:r>
        <w:rPr>
          <w:rFonts w:ascii="Tahoma" w:hAnsi="Tahoma"/>
          <w:spacing w:val="-27"/>
          <w:w w:val="105"/>
          <w:sz w:val="23"/>
        </w:rPr>
        <w:t> </w:t>
      </w:r>
      <w:r>
        <w:rPr>
          <w:rFonts w:ascii="Tahoma" w:hAnsi="Tahoma"/>
          <w:w w:val="105"/>
          <w:sz w:val="22"/>
        </w:rPr>
        <w:t>угловой</w:t>
      </w:r>
      <w:r>
        <w:rPr>
          <w:rFonts w:ascii="Tahoma" w:hAnsi="Tahoma"/>
          <w:sz w:val="22"/>
        </w:rPr>
      </w:r>
    </w:p>
    <w:p>
      <w:pPr>
        <w:spacing w:line="240" w:lineRule="auto" w:before="0"/>
        <w:rPr>
          <w:rFonts w:ascii="Tahoma" w:hAnsi="Tahoma" w:cs="Tahoma" w:eastAsia="Tahoma"/>
          <w:sz w:val="22"/>
          <w:szCs w:val="22"/>
        </w:rPr>
      </w:pPr>
    </w:p>
    <w:p>
      <w:pPr>
        <w:spacing w:line="240" w:lineRule="auto" w:before="6"/>
        <w:rPr>
          <w:rFonts w:ascii="Tahoma" w:hAnsi="Tahoma" w:cs="Tahoma" w:eastAsia="Tahoma"/>
          <w:sz w:val="25"/>
          <w:szCs w:val="25"/>
        </w:rPr>
      </w:pPr>
    </w:p>
    <w:p>
      <w:pPr>
        <w:pStyle w:val="Heading3"/>
        <w:spacing w:line="692" w:lineRule="auto"/>
        <w:ind w:left="2577" w:right="0"/>
        <w:jc w:val="left"/>
      </w:pPr>
      <w:r>
        <w:rPr>
          <w:w w:val="105"/>
          <w:position w:val="1"/>
        </w:rPr>
        <w:t>Кирпич</w:t>
      </w:r>
      <w:r>
        <w:rPr>
          <w:spacing w:val="-30"/>
          <w:w w:val="105"/>
          <w:position w:val="1"/>
        </w:rPr>
        <w:t> </w:t>
      </w:r>
      <w:r>
        <w:rPr>
          <w:w w:val="105"/>
          <w:position w:val="1"/>
        </w:rPr>
        <w:t>"луч"</w:t>
      </w:r>
      <w:r>
        <w:rPr>
          <w:spacing w:val="-45"/>
          <w:w w:val="105"/>
          <w:position w:val="1"/>
        </w:rPr>
        <w:t> </w:t>
      </w:r>
      <w:r>
        <w:rPr>
          <w:w w:val="105"/>
        </w:rPr>
        <w:t>тычковой</w:t>
      </w:r>
      <w:r>
        <w:rPr>
          <w:w w:val="103"/>
        </w:rPr>
        <w:t> </w:t>
      </w:r>
      <w:r>
        <w:rPr>
          <w:w w:val="105"/>
        </w:rPr>
        <w:t>Кирпич</w:t>
      </w:r>
      <w:r>
        <w:rPr>
          <w:spacing w:val="-26"/>
          <w:w w:val="105"/>
        </w:rPr>
        <w:t> </w:t>
      </w:r>
      <w:r>
        <w:rPr>
          <w:w w:val="105"/>
        </w:rPr>
        <w:t>"фасонный</w:t>
      </w:r>
      <w:r>
        <w:rPr>
          <w:spacing w:val="-26"/>
          <w:w w:val="105"/>
        </w:rPr>
        <w:t> </w:t>
      </w:r>
      <w:r>
        <w:rPr>
          <w:w w:val="105"/>
        </w:rPr>
        <w:t>луч"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pStyle w:val="BodyText"/>
        <w:spacing w:line="240" w:lineRule="auto" w:before="125"/>
        <w:ind w:left="519" w:right="0"/>
        <w:jc w:val="left"/>
      </w:pPr>
      <w:r>
        <w:rPr>
          <w:w w:val="105"/>
        </w:rPr>
        <w:t>52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10"/>
        <w:rPr>
          <w:rFonts w:ascii="Tahoma" w:hAnsi="Tahoma" w:cs="Tahoma" w:eastAsia="Tahoma"/>
          <w:sz w:val="28"/>
          <w:szCs w:val="28"/>
        </w:rPr>
      </w:pPr>
    </w:p>
    <w:p>
      <w:pPr>
        <w:pStyle w:val="BodyText"/>
        <w:spacing w:line="240" w:lineRule="auto"/>
        <w:ind w:left="521" w:right="0"/>
        <w:jc w:val="left"/>
      </w:pPr>
      <w:r>
        <w:rPr>
          <w:w w:val="105"/>
        </w:rPr>
        <w:t>52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5"/>
        <w:rPr>
          <w:rFonts w:ascii="Tahoma" w:hAnsi="Tahoma" w:cs="Tahoma" w:eastAsia="Tahoma"/>
          <w:sz w:val="29"/>
          <w:szCs w:val="29"/>
        </w:rPr>
      </w:pPr>
    </w:p>
    <w:p>
      <w:pPr>
        <w:tabs>
          <w:tab w:pos="1186" w:val="left" w:leader="none"/>
        </w:tabs>
        <w:spacing w:before="0"/>
        <w:ind w:left="52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Tahoma" w:hAnsi="Tahoma"/>
          <w:sz w:val="21"/>
        </w:rPr>
        <w:t>52</w:t>
        <w:tab/>
      </w:r>
      <w:r>
        <w:rPr>
          <w:rFonts w:ascii="Arial" w:hAnsi="Arial"/>
          <w:w w:val="105"/>
          <w:sz w:val="18"/>
        </w:rPr>
        <w:t>2</w:t>
      </w:r>
      <w:r>
        <w:rPr>
          <w:rFonts w:ascii="Arial" w:hAnsi="Arial"/>
          <w:w w:val="105"/>
          <w:sz w:val="18"/>
        </w:rPr>
        <w:t>4</w:t>
      </w:r>
      <w:r>
        <w:rPr>
          <w:rFonts w:ascii="Arial" w:hAnsi="Arial"/>
          <w:w w:val="105"/>
          <w:sz w:val="18"/>
        </w:rPr>
        <w:t>0х120х65</w:t>
      </w:r>
      <w:r>
        <w:rPr>
          <w:rFonts w:ascii="Arial" w:hAns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tabs>
          <w:tab w:pos="1184" w:val="left" w:leader="none"/>
        </w:tabs>
        <w:spacing w:before="128"/>
        <w:ind w:left="523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Tahoma" w:hAnsi="Tahoma"/>
          <w:sz w:val="21"/>
        </w:rPr>
        <w:t>52</w:t>
        <w:tab/>
      </w:r>
      <w:r>
        <w:rPr>
          <w:rFonts w:ascii="Arial" w:hAnsi="Arial"/>
          <w:w w:val="105"/>
          <w:sz w:val="18"/>
        </w:rPr>
        <w:t>250х120х65</w:t>
      </w:r>
      <w:r>
        <w:rPr>
          <w:rFonts w:ascii="Arial" w:hAnsi="Arial"/>
          <w:sz w:val="18"/>
        </w:rPr>
      </w:r>
    </w:p>
    <w:p>
      <w:pPr>
        <w:spacing w:before="63"/>
        <w:ind w:left="354" w:right="0" w:firstLine="0"/>
        <w:jc w:val="left"/>
        <w:rPr>
          <w:rFonts w:ascii="Tahoma" w:hAnsi="Tahoma" w:cs="Tahoma" w:eastAsia="Tahoma"/>
          <w:sz w:val="21"/>
          <w:szCs w:val="21"/>
        </w:rPr>
      </w:pPr>
      <w:r>
        <w:rPr>
          <w:w w:val="105"/>
        </w:rPr>
        <w:br w:type="column"/>
      </w:r>
      <w:r>
        <w:rPr>
          <w:rFonts w:ascii="Tahoma"/>
          <w:spacing w:val="-1"/>
          <w:w w:val="105"/>
          <w:sz w:val="21"/>
        </w:rPr>
        <w:t>4,1</w:t>
      </w:r>
      <w:r>
        <w:rPr>
          <w:rFonts w:ascii="Tahoma"/>
          <w:sz w:val="21"/>
        </w:rPr>
      </w:r>
    </w:p>
    <w:p>
      <w:pPr>
        <w:pStyle w:val="BodyText"/>
        <w:spacing w:line="240" w:lineRule="auto" w:before="58"/>
        <w:ind w:left="337" w:right="0"/>
        <w:jc w:val="left"/>
      </w:pPr>
      <w:r>
        <w:rPr>
          <w:w w:val="105"/>
        </w:rPr>
        <w:t>1,4</w:t>
      </w:r>
      <w:r>
        <w:rPr/>
      </w:r>
    </w:p>
    <w:p>
      <w:pPr>
        <w:pStyle w:val="BodyText"/>
        <w:spacing w:line="239" w:lineRule="exact" w:before="41"/>
        <w:ind w:left="319" w:right="0"/>
        <w:jc w:val="left"/>
      </w:pPr>
      <w:r>
        <w:rPr>
          <w:w w:val="105"/>
        </w:rPr>
        <w:t>336</w:t>
      </w:r>
      <w:r>
        <w:rPr/>
      </w:r>
    </w:p>
    <w:p>
      <w:pPr>
        <w:pStyle w:val="BodyText"/>
        <w:spacing w:line="239" w:lineRule="exact"/>
        <w:ind w:left="292" w:right="0"/>
        <w:jc w:val="left"/>
      </w:pPr>
      <w:r>
        <w:rPr>
          <w:spacing w:val="-1"/>
        </w:rPr>
        <w:t>4,05</w:t>
      </w:r>
      <w:r>
        <w:rPr/>
      </w:r>
    </w:p>
    <w:p>
      <w:pPr>
        <w:pStyle w:val="BodyText"/>
        <w:spacing w:line="240" w:lineRule="auto" w:before="31"/>
        <w:ind w:left="279" w:right="0"/>
        <w:jc w:val="left"/>
      </w:pPr>
      <w:r>
        <w:rPr/>
        <w:t>1,36</w:t>
      </w:r>
    </w:p>
    <w:p>
      <w:pPr>
        <w:pStyle w:val="BodyText"/>
        <w:spacing w:line="240" w:lineRule="auto" w:before="48"/>
        <w:ind w:left="319" w:right="0"/>
        <w:jc w:val="left"/>
      </w:pPr>
      <w:r>
        <w:rPr>
          <w:w w:val="105"/>
        </w:rPr>
        <w:t>336</w:t>
      </w:r>
      <w:r>
        <w:rPr/>
      </w:r>
    </w:p>
    <w:p>
      <w:pPr>
        <w:pStyle w:val="BodyText"/>
        <w:spacing w:line="240" w:lineRule="auto" w:before="23"/>
        <w:ind w:left="350" w:right="0"/>
        <w:jc w:val="left"/>
      </w:pPr>
      <w:r>
        <w:rPr>
          <w:spacing w:val="-1"/>
          <w:w w:val="105"/>
        </w:rPr>
        <w:t>4,2</w:t>
      </w:r>
      <w:r>
        <w:rPr/>
      </w:r>
    </w:p>
    <w:p>
      <w:pPr>
        <w:pStyle w:val="BodyText"/>
        <w:spacing w:line="240" w:lineRule="auto" w:before="53"/>
        <w:ind w:left="284" w:right="0"/>
        <w:jc w:val="left"/>
      </w:pPr>
      <w:r>
        <w:rPr/>
        <w:t>1,41</w:t>
      </w:r>
    </w:p>
    <w:p>
      <w:pPr>
        <w:pStyle w:val="BodyText"/>
        <w:spacing w:line="240" w:lineRule="auto" w:before="53"/>
        <w:ind w:left="319" w:right="0"/>
        <w:jc w:val="left"/>
      </w:pPr>
      <w:r>
        <w:rPr>
          <w:w w:val="105"/>
        </w:rPr>
        <w:t>336</w:t>
      </w:r>
      <w:r>
        <w:rPr/>
      </w:r>
    </w:p>
    <w:p>
      <w:pPr>
        <w:pStyle w:val="BodyText"/>
        <w:spacing w:line="240" w:lineRule="auto" w:before="6"/>
        <w:ind w:left="345" w:right="0"/>
        <w:jc w:val="left"/>
      </w:pPr>
      <w:r>
        <w:rPr>
          <w:w w:val="105"/>
        </w:rPr>
        <w:t>3,8</w:t>
      </w:r>
      <w:r>
        <w:rPr/>
      </w:r>
    </w:p>
    <w:p>
      <w:pPr>
        <w:pStyle w:val="BodyText"/>
        <w:spacing w:line="240" w:lineRule="auto"/>
        <w:ind w:left="341" w:right="0"/>
        <w:jc w:val="left"/>
      </w:pPr>
      <w:r>
        <w:rPr>
          <w:w w:val="105"/>
        </w:rPr>
        <w:t>1,3</w:t>
      </w:r>
      <w:r>
        <w:rPr/>
      </w:r>
    </w:p>
    <w:p>
      <w:pPr>
        <w:pStyle w:val="BodyText"/>
        <w:spacing w:line="240" w:lineRule="auto" w:before="23"/>
        <w:ind w:left="319" w:right="0"/>
        <w:jc w:val="left"/>
      </w:pPr>
      <w:r>
        <w:rPr/>
        <w:pict>
          <v:shape style="position:absolute;margin-left:19.7251pt;margin-top:13.319947pt;width:552.75pt;height:33.15pt;mso-position-horizontal-relative:page;mso-position-vertical-relative:paragraph;z-index:-18808" type="#_x0000_t202" filled="false" stroked="false">
            <v:textbox inset="0,0,0,0">
              <w:txbxContent>
                <w:p>
                  <w:pPr>
                    <w:pStyle w:val="BodyText"/>
                    <w:spacing w:line="240" w:lineRule="auto" w:before="172"/>
                    <w:ind w:left="432" w:right="0"/>
                    <w:jc w:val="center"/>
                  </w:pPr>
                  <w:r>
                    <w:rPr>
                      <w:w w:val="105"/>
                    </w:rPr>
                    <w:t>52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336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pStyle w:val="BodyText"/>
        <w:tabs>
          <w:tab w:pos="1283" w:val="left" w:leader="none"/>
          <w:tab w:pos="2188" w:val="left" w:leader="none"/>
        </w:tabs>
        <w:spacing w:line="240" w:lineRule="auto" w:before="126"/>
        <w:ind w:left="407" w:right="0"/>
        <w:jc w:val="left"/>
      </w:pPr>
      <w:r>
        <w:rPr/>
        <w:t>30,00</w:t>
        <w:tab/>
        <w:t>31,00</w:t>
        <w:tab/>
      </w:r>
      <w:r>
        <w:rPr>
          <w:w w:val="105"/>
        </w:rPr>
        <w:t>33,00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5"/>
        <w:rPr>
          <w:rFonts w:ascii="Tahoma" w:hAnsi="Tahoma" w:cs="Tahoma" w:eastAsia="Tahoma"/>
          <w:sz w:val="26"/>
          <w:szCs w:val="26"/>
        </w:rPr>
      </w:pPr>
    </w:p>
    <w:p>
      <w:pPr>
        <w:pStyle w:val="BodyText"/>
        <w:tabs>
          <w:tab w:pos="1291" w:val="left" w:leader="none"/>
          <w:tab w:pos="2180" w:val="left" w:leader="none"/>
        </w:tabs>
        <w:spacing w:line="240" w:lineRule="auto"/>
        <w:ind w:left="406" w:right="0"/>
        <w:jc w:val="left"/>
      </w:pPr>
      <w:r>
        <w:rPr/>
        <w:t>32,00</w:t>
        <w:tab/>
      </w:r>
      <w:r>
        <w:rPr>
          <w:rFonts w:ascii="Tahoma"/>
          <w:spacing w:val="-1"/>
        </w:rPr>
        <w:t>3</w:t>
      </w:r>
      <w:r>
        <w:rPr>
          <w:spacing w:val="-1"/>
        </w:rPr>
        <w:t>3,00</w:t>
        <w:tab/>
      </w:r>
      <w:r>
        <w:rPr>
          <w:rFonts w:ascii="Tahoma"/>
          <w:spacing w:val="-1"/>
          <w:w w:val="105"/>
        </w:rPr>
        <w:t>3</w:t>
      </w:r>
      <w:r>
        <w:rPr>
          <w:spacing w:val="-1"/>
          <w:w w:val="105"/>
        </w:rPr>
        <w:t>5,00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pStyle w:val="BodyText"/>
        <w:tabs>
          <w:tab w:pos="1283" w:val="left" w:leader="none"/>
          <w:tab w:pos="2180" w:val="left" w:leader="none"/>
        </w:tabs>
        <w:spacing w:line="240" w:lineRule="auto" w:before="133"/>
        <w:ind w:left="406" w:right="0"/>
        <w:jc w:val="left"/>
      </w:pPr>
      <w:r>
        <w:rPr/>
        <w:t>29,00</w:t>
        <w:tab/>
        <w:t>30,00</w:t>
        <w:tab/>
      </w:r>
      <w:r>
        <w:rPr>
          <w:w w:val="105"/>
        </w:rPr>
        <w:t>32,00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9"/>
        <w:rPr>
          <w:rFonts w:ascii="Tahoma" w:hAnsi="Tahoma" w:cs="Tahoma" w:eastAsia="Tahoma"/>
          <w:sz w:val="27"/>
          <w:szCs w:val="27"/>
        </w:rPr>
      </w:pPr>
    </w:p>
    <w:p>
      <w:pPr>
        <w:pStyle w:val="BodyText"/>
        <w:tabs>
          <w:tab w:pos="1291" w:val="left" w:leader="none"/>
          <w:tab w:pos="2180" w:val="left" w:leader="none"/>
        </w:tabs>
        <w:spacing w:line="240" w:lineRule="auto"/>
        <w:ind w:left="406" w:right="0"/>
        <w:jc w:val="left"/>
      </w:pPr>
      <w:r>
        <w:rPr/>
        <w:t>31,00</w:t>
        <w:tab/>
        <w:t>32,00</w:t>
        <w:tab/>
      </w:r>
      <w:r>
        <w:rPr>
          <w:rFonts w:ascii="Tahoma"/>
          <w:spacing w:val="-1"/>
          <w:w w:val="105"/>
        </w:rPr>
        <w:t>3</w:t>
      </w:r>
      <w:r>
        <w:rPr>
          <w:spacing w:val="-1"/>
          <w:w w:val="105"/>
        </w:rPr>
        <w:t>4,00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200" w:bottom="280" w:left="260" w:right="340"/>
          <w:cols w:num="4" w:equalWidth="0">
            <w:col w:w="5210" w:space="40"/>
            <w:col w:w="2225" w:space="40"/>
            <w:col w:w="712" w:space="40"/>
            <w:col w:w="3043"/>
          </w:cols>
        </w:sectPr>
      </w:pPr>
    </w:p>
    <w:p>
      <w:pPr>
        <w:spacing w:line="207" w:lineRule="exact" w:before="0"/>
        <w:ind w:left="4200" w:right="3938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 w:hAnsi="Arial"/>
          <w:b/>
          <w:color w:val="D9241A"/>
          <w:spacing w:val="-7"/>
          <w:w w:val="105"/>
          <w:sz w:val="22"/>
        </w:rPr>
        <w:t>Ф</w:t>
      </w:r>
      <w:r>
        <w:rPr>
          <w:rFonts w:ascii="Arial" w:hAnsi="Arial"/>
          <w:b/>
          <w:color w:val="D9241A"/>
          <w:spacing w:val="8"/>
          <w:w w:val="105"/>
          <w:sz w:val="22"/>
        </w:rPr>
        <w:t>А</w:t>
      </w:r>
      <w:r>
        <w:rPr>
          <w:rFonts w:ascii="Arial" w:hAnsi="Arial"/>
          <w:b/>
          <w:color w:val="D9241A"/>
          <w:spacing w:val="5"/>
          <w:w w:val="105"/>
          <w:sz w:val="22"/>
        </w:rPr>
        <w:t>К</w:t>
      </w:r>
      <w:r>
        <w:rPr>
          <w:rFonts w:ascii="Arial" w:hAnsi="Arial"/>
          <w:b/>
          <w:color w:val="D9241A"/>
          <w:spacing w:val="7"/>
          <w:w w:val="105"/>
          <w:sz w:val="22"/>
        </w:rPr>
        <w:t>Т</w:t>
      </w:r>
      <w:r>
        <w:rPr>
          <w:rFonts w:ascii="Arial" w:hAnsi="Arial"/>
          <w:b/>
          <w:color w:val="D9241A"/>
          <w:spacing w:val="8"/>
          <w:w w:val="105"/>
          <w:sz w:val="22"/>
        </w:rPr>
        <w:t>У</w:t>
      </w:r>
      <w:r>
        <w:rPr>
          <w:rFonts w:ascii="Arial" w:hAnsi="Arial"/>
          <w:b/>
          <w:color w:val="D9241A"/>
          <w:spacing w:val="-21"/>
          <w:w w:val="105"/>
          <w:sz w:val="22"/>
        </w:rPr>
        <w:t>Р</w:t>
      </w:r>
      <w:r>
        <w:rPr>
          <w:rFonts w:ascii="Arial" w:hAnsi="Arial"/>
          <w:b/>
          <w:color w:val="D9241A"/>
          <w:w w:val="105"/>
          <w:sz w:val="22"/>
        </w:rPr>
        <w:t>А</w:t>
      </w:r>
      <w:r>
        <w:rPr>
          <w:rFonts w:ascii="Arial" w:hAnsi="Arial"/>
          <w:b/>
          <w:color w:val="D9241A"/>
          <w:spacing w:val="-35"/>
          <w:w w:val="105"/>
          <w:sz w:val="22"/>
        </w:rPr>
        <w:t> </w:t>
      </w:r>
      <w:r>
        <w:rPr>
          <w:rFonts w:ascii="Arial" w:hAnsi="Arial"/>
          <w:b/>
          <w:color w:val="D9241A"/>
          <w:spacing w:val="7"/>
          <w:w w:val="105"/>
          <w:sz w:val="22"/>
        </w:rPr>
        <w:t>Т</w:t>
      </w:r>
      <w:r>
        <w:rPr>
          <w:rFonts w:ascii="Arial" w:hAnsi="Arial"/>
          <w:b/>
          <w:color w:val="D9241A"/>
          <w:spacing w:val="-21"/>
          <w:w w:val="105"/>
          <w:sz w:val="22"/>
        </w:rPr>
        <w:t>Р</w:t>
      </w:r>
      <w:r>
        <w:rPr>
          <w:rFonts w:ascii="Arial" w:hAnsi="Arial"/>
          <w:b/>
          <w:color w:val="D9241A"/>
          <w:spacing w:val="-4"/>
          <w:w w:val="105"/>
          <w:sz w:val="22"/>
        </w:rPr>
        <w:t>А</w:t>
      </w:r>
      <w:r>
        <w:rPr>
          <w:rFonts w:ascii="Arial" w:hAnsi="Arial"/>
          <w:b/>
          <w:color w:val="D9241A"/>
          <w:spacing w:val="7"/>
          <w:w w:val="105"/>
          <w:sz w:val="22"/>
        </w:rPr>
        <w:t>П</w:t>
      </w:r>
      <w:r>
        <w:rPr>
          <w:rFonts w:ascii="Arial" w:hAnsi="Arial"/>
          <w:b/>
          <w:color w:val="D9241A"/>
          <w:spacing w:val="8"/>
          <w:w w:val="105"/>
          <w:sz w:val="22"/>
        </w:rPr>
        <w:t>Е</w:t>
      </w:r>
      <w:r>
        <w:rPr>
          <w:rFonts w:ascii="Arial" w:hAnsi="Arial"/>
          <w:b/>
          <w:color w:val="D9241A"/>
          <w:spacing w:val="7"/>
          <w:w w:val="105"/>
          <w:sz w:val="22"/>
        </w:rPr>
        <w:t>ЦИ</w:t>
      </w:r>
      <w:r>
        <w:rPr>
          <w:rFonts w:ascii="Arial" w:hAnsi="Arial"/>
          <w:b/>
          <w:color w:val="D9241A"/>
          <w:w w:val="105"/>
          <w:sz w:val="22"/>
        </w:rPr>
        <w:t>Я</w:t>
      </w:r>
      <w:r>
        <w:rPr>
          <w:rFonts w:ascii="Arial" w:hAnsi="Arial"/>
          <w:sz w:val="22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after="0" w:line="240" w:lineRule="auto"/>
        <w:rPr>
          <w:rFonts w:ascii="Arial" w:hAnsi="Arial" w:cs="Arial" w:eastAsia="Arial"/>
          <w:sz w:val="13"/>
          <w:szCs w:val="13"/>
        </w:rPr>
        <w:sectPr>
          <w:type w:val="continuous"/>
          <w:pgSz w:w="11910" w:h="16840"/>
          <w:pgMar w:top="200" w:bottom="280" w:left="260" w:right="340"/>
        </w:sectPr>
      </w:pPr>
    </w:p>
    <w:p>
      <w:pPr>
        <w:tabs>
          <w:tab w:pos="6009" w:val="right" w:leader="none"/>
        </w:tabs>
        <w:spacing w:before="346"/>
        <w:ind w:left="2576" w:right="0" w:firstLine="0"/>
        <w:jc w:val="left"/>
        <w:rPr>
          <w:rFonts w:ascii="Tahoma" w:hAnsi="Tahoma" w:cs="Tahoma" w:eastAsia="Tahoma"/>
          <w:sz w:val="21"/>
          <w:szCs w:val="21"/>
        </w:rPr>
      </w:pPr>
      <w:r>
        <w:rPr>
          <w:rFonts w:ascii="Tahoma" w:hAnsi="Tahoma"/>
          <w:w w:val="105"/>
          <w:sz w:val="23"/>
        </w:rPr>
        <w:t>Кирпич</w:t>
      </w:r>
      <w:r>
        <w:rPr>
          <w:rFonts w:ascii="Tahoma" w:hAnsi="Tahoma"/>
          <w:spacing w:val="-5"/>
          <w:w w:val="105"/>
          <w:sz w:val="23"/>
        </w:rPr>
        <w:t> </w:t>
      </w:r>
      <w:r>
        <w:rPr>
          <w:rFonts w:ascii="Tahoma" w:hAnsi="Tahoma"/>
          <w:w w:val="105"/>
          <w:sz w:val="23"/>
        </w:rPr>
        <w:t>"трапеция"</w:t>
      </w:r>
      <w:r>
        <w:rPr>
          <w:rFonts w:ascii="Tahoma" w:hAnsi="Tahoma"/>
          <w:w w:val="105"/>
          <w:position w:val="1"/>
          <w:sz w:val="21"/>
        </w:rPr>
        <w:tab/>
      </w:r>
      <w:r>
        <w:rPr>
          <w:rFonts w:ascii="Tahoma" w:hAnsi="Tahoma"/>
          <w:w w:val="105"/>
          <w:position w:val="1"/>
          <w:sz w:val="21"/>
        </w:rPr>
        <w:t>52</w:t>
      </w:r>
      <w:r>
        <w:rPr>
          <w:rFonts w:ascii="Tahoma" w:hAnsi="Tahoma"/>
          <w:sz w:val="21"/>
        </w:rPr>
      </w:r>
    </w:p>
    <w:p>
      <w:pPr>
        <w:spacing w:before="63"/>
        <w:ind w:left="0" w:right="17" w:firstLine="0"/>
        <w:jc w:val="right"/>
        <w:rPr>
          <w:rFonts w:ascii="Tahoma" w:hAnsi="Tahoma" w:cs="Tahoma" w:eastAsia="Tahoma"/>
          <w:sz w:val="21"/>
          <w:szCs w:val="21"/>
        </w:rPr>
      </w:pPr>
      <w:r>
        <w:rPr/>
        <w:br w:type="column"/>
      </w:r>
      <w:r>
        <w:rPr>
          <w:rFonts w:ascii="Tahoma"/>
          <w:spacing w:val="-1"/>
          <w:sz w:val="21"/>
        </w:rPr>
        <w:t>4,1</w:t>
      </w:r>
      <w:r>
        <w:rPr>
          <w:rFonts w:ascii="Tahoma"/>
          <w:sz w:val="21"/>
        </w:rPr>
      </w:r>
    </w:p>
    <w:p>
      <w:pPr>
        <w:pStyle w:val="BodyText"/>
        <w:spacing w:line="240" w:lineRule="auto" w:before="66"/>
        <w:ind w:right="31"/>
        <w:jc w:val="right"/>
      </w:pPr>
      <w:r>
        <w:rPr/>
        <w:t>1,4</w:t>
      </w:r>
    </w:p>
    <w:p>
      <w:pPr>
        <w:pStyle w:val="BodyText"/>
        <w:spacing w:line="240" w:lineRule="auto" w:before="41"/>
        <w:ind w:right="0"/>
        <w:jc w:val="right"/>
      </w:pPr>
      <w:r>
        <w:rPr/>
        <w:t>336</w: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pStyle w:val="BodyText"/>
        <w:tabs>
          <w:tab w:pos="1320" w:val="left" w:leader="none"/>
          <w:tab w:pos="2224" w:val="left" w:leader="none"/>
        </w:tabs>
        <w:spacing w:line="240" w:lineRule="auto" w:before="122"/>
        <w:ind w:left="444" w:right="0"/>
        <w:jc w:val="left"/>
      </w:pPr>
      <w:r>
        <w:rPr/>
        <w:t>30,00</w:t>
        <w:tab/>
        <w:t>31,00</w:t>
        <w:tab/>
      </w:r>
      <w:r>
        <w:rPr>
          <w:w w:val="105"/>
        </w:rPr>
        <w:t>33,00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200" w:bottom="280" w:left="260" w:right="340"/>
          <w:cols w:num="3" w:equalWidth="0">
            <w:col w:w="6010" w:space="40"/>
            <w:col w:w="2139" w:space="40"/>
            <w:col w:w="3081"/>
          </w:cols>
        </w:sectPr>
      </w:pPr>
    </w:p>
    <w:p>
      <w:pPr>
        <w:spacing w:line="240" w:lineRule="auto" w:before="9"/>
        <w:rPr>
          <w:rFonts w:ascii="Tahoma" w:hAnsi="Tahoma" w:cs="Tahoma" w:eastAsia="Tahoma"/>
          <w:sz w:val="12"/>
          <w:szCs w:val="12"/>
        </w:rPr>
      </w:pPr>
      <w:r>
        <w:rPr/>
        <w:pict>
          <v:group style="position:absolute;margin-left:19.272699pt;margin-top:17.187571pt;width:553.2pt;height:701.4pt;mso-position-horizontal-relative:page;mso-position-vertical-relative:page;z-index:-18784" coordorigin="385,344" coordsize="11064,14028">
            <v:group style="position:absolute;left:7769;top:351;width:2;height:14013" coordorigin="7769,351" coordsize="2,14013">
              <v:shape style="position:absolute;left:7769;top:351;width:2;height:14013" coordorigin="7769,351" coordsize="0,14013" path="m7769,351l7769,14363e" filled="false" stroked="true" strokeweight=".72pt" strokecolor="#bebebe">
                <v:path arrowok="t"/>
              </v:shape>
            </v:group>
            <v:group style="position:absolute;left:8750;top:351;width:2;height:988" coordorigin="8750,351" coordsize="2,988">
              <v:shape style="position:absolute;left:8750;top:351;width:2;height:988" coordorigin="8750,351" coordsize="0,988" path="m8750,351l8750,1339e" filled="false" stroked="true" strokeweight=".72pt" strokecolor="#bebebe">
                <v:path arrowok="t"/>
              </v:shape>
            </v:group>
            <v:group style="position:absolute;left:7769;top:599;width:982;height:2" coordorigin="7769,599" coordsize="982,2">
              <v:shape style="position:absolute;left:7769;top:599;width:982;height:2" coordorigin="7769,599" coordsize="982,0" path="m7769,599l8750,599e" filled="false" stroked="true" strokeweight=".72pt" strokecolor="#bebebe">
                <v:path arrowok="t"/>
              </v:shape>
            </v:group>
            <v:group style="position:absolute;left:7769;top:885;width:982;height:2" coordorigin="7769,885" coordsize="982,2">
              <v:shape style="position:absolute;left:7769;top:885;width:982;height:2" coordorigin="7769,885" coordsize="982,0" path="m7769,885l8750,885e" filled="false" stroked="true" strokeweight=".72pt" strokecolor="#bebebe">
                <v:path arrowok="t"/>
              </v:shape>
            </v:group>
            <v:group style="position:absolute;left:8754;top:1749;width:2;height:9442" coordorigin="8754,1749" coordsize="2,9442">
              <v:shape style="position:absolute;left:8754;top:1749;width:2;height:9442" coordorigin="8754,1749" coordsize="0,9442" path="m8754,1749l8754,11191e" filled="false" stroked="true" strokeweight=".72pt" strokecolor="#bebebe">
                <v:path arrowok="t"/>
              </v:shape>
            </v:group>
            <v:group style="position:absolute;left:6622;top:1704;width:2;height:12659" coordorigin="6622,1704" coordsize="2,12659">
              <v:shape style="position:absolute;left:6622;top:1704;width:2;height:12659" coordorigin="6622,1704" coordsize="0,12659" path="m6622,1704l6622,14363e" filled="false" stroked="true" strokeweight=".7226pt" strokecolor="#bebebe">
                <v:path arrowok="t"/>
              </v:shape>
            </v:group>
            <v:group style="position:absolute;left:5589;top:1748;width:2;height:9443" coordorigin="5589,1748" coordsize="2,9443">
              <v:shape style="position:absolute;left:5589;top:1748;width:2;height:9443" coordorigin="5589,1748" coordsize="0,9443" path="m5589,1748l5589,11191e" filled="false" stroked="true" strokeweight=".72pt" strokecolor="#bebebe">
                <v:path arrowok="t"/>
              </v:shape>
            </v:group>
            <v:group style="position:absolute;left:11415;top:351;width:2;height:821" coordorigin="11415,351" coordsize="2,821">
              <v:shape style="position:absolute;left:11415;top:351;width:2;height:821" coordorigin="11415,351" coordsize="0,821" path="m11415,351l11415,1171e" filled="false" stroked="true" strokeweight=".72pt" strokecolor="#bebebe">
                <v:path arrowok="t"/>
              </v:shape>
            </v:group>
            <v:group style="position:absolute;left:11418;top:939;width:2;height:10252" coordorigin="11418,939" coordsize="2,10252">
              <v:shape style="position:absolute;left:11418;top:939;width:2;height:10252" coordorigin="11418,939" coordsize="0,10252" path="m11418,939l11418,11191e" filled="false" stroked="true" strokeweight=".722pt" strokecolor="#bebebe">
                <v:path arrowok="t"/>
              </v:shape>
            </v:group>
            <v:group style="position:absolute;left:394;top:351;width:2;height:1324" coordorigin="394,351" coordsize="2,1324">
              <v:shape style="position:absolute;left:394;top:351;width:2;height:1324" coordorigin="394,351" coordsize="0,1324" path="m394,351l394,1674e" filled="false" stroked="true" strokeweight=".72pt" strokecolor="#bebebe">
                <v:path arrowok="t"/>
              </v:shape>
            </v:group>
            <v:group style="position:absolute;left:397;top:1565;width:2;height:9626" coordorigin="397,1565" coordsize="2,9626">
              <v:shape style="position:absolute;left:397;top:1565;width:2;height:9626" coordorigin="397,1565" coordsize="0,9626" path="m397,1565l397,11191e" filled="false" stroked="true" strokeweight=".722pt" strokecolor="#bebebe">
                <v:path arrowok="t"/>
              </v:shape>
              <v:shape style="position:absolute;left:688;top:1974;width:1663;height:746" type="#_x0000_t75" stroked="false">
                <v:imagedata r:id="rId33" o:title=""/>
              </v:shape>
            </v:group>
            <v:group style="position:absolute;left:2721;top:1739;width:2;height:3813" coordorigin="2721,1739" coordsize="2,3813">
              <v:shape style="position:absolute;left:2721;top:1739;width:2;height:3813" coordorigin="2721,1739" coordsize="0,3813" path="m2721,1739l2721,5551e" filled="false" stroked="true" strokeweight=".722pt" strokecolor="#bebebe">
                <v:path arrowok="t"/>
              </v:shape>
            </v:group>
            <v:group style="position:absolute;left:10499;top:351;width:2;height:10840" coordorigin="10499,351" coordsize="2,10840">
              <v:shape style="position:absolute;left:10499;top:351;width:2;height:10840" coordorigin="10499,351" coordsize="0,10840" path="m10499,351l10499,11191e" filled="false" stroked="true" strokeweight=".72pt" strokecolor="#bebebe">
                <v:path arrowok="t"/>
              </v:shape>
            </v:group>
            <v:group style="position:absolute;left:9611;top:351;width:2;height:10840" coordorigin="9611,351" coordsize="2,10840">
              <v:shape style="position:absolute;left:9611;top:351;width:2;height:10840" coordorigin="9611,351" coordsize="0,10840" path="m9611,351l9611,11191e" filled="false" stroked="true" strokeweight=".72pt" strokecolor="#bebebe">
                <v:path arrowok="t"/>
              </v:shape>
            </v:group>
            <v:group style="position:absolute;left:397;top:2781;width:11022;height:2" coordorigin="397,2781" coordsize="11022,2">
              <v:shape style="position:absolute;left:397;top:2781;width:11022;height:2" coordorigin="397,2781" coordsize="11022,0" path="m397,2781l11418,2781e" filled="false" stroked="true" strokeweight=".72pt" strokecolor="#bebebe">
                <v:path arrowok="t"/>
              </v:shape>
              <v:shape style="position:absolute;left:709;top:2836;width:1658;height:741" type="#_x0000_t75" stroked="false">
                <v:imagedata r:id="rId34" o:title=""/>
              </v:shape>
            </v:group>
            <v:group style="position:absolute;left:7772;top:3074;width:982;height:2" coordorigin="7772,3074" coordsize="982,2">
              <v:shape style="position:absolute;left:7772;top:3074;width:982;height:2" coordorigin="7772,3074" coordsize="982,0" path="m7772,3074l8754,3074e" filled="false" stroked="true" strokeweight=".72pt" strokecolor="#bebebe">
                <v:path arrowok="t"/>
              </v:shape>
            </v:group>
            <v:group style="position:absolute;left:7772;top:3360;width:982;height:2" coordorigin="7772,3360" coordsize="982,2">
              <v:shape style="position:absolute;left:7772;top:3360;width:982;height:2" coordorigin="7772,3360" coordsize="982,0" path="m7772,3360l8754,3360e" filled="false" stroked="true" strokeweight=".72pt" strokecolor="#bebebe">
                <v:path arrowok="t"/>
              </v:shape>
            </v:group>
            <v:group style="position:absolute;left:397;top:3602;width:11022;height:2" coordorigin="397,3602" coordsize="11022,2">
              <v:shape style="position:absolute;left:397;top:3602;width:11022;height:2" coordorigin="397,3602" coordsize="11022,0" path="m397,3602l11418,3602e" filled="false" stroked="true" strokeweight=".72pt" strokecolor="#bebebe">
                <v:path arrowok="t"/>
              </v:shape>
              <v:shape style="position:absolute;left:709;top:3674;width:1658;height:741" type="#_x0000_t75" stroked="false">
                <v:imagedata r:id="rId35" o:title=""/>
              </v:shape>
            </v:group>
            <v:group style="position:absolute;left:7772;top:3883;width:982;height:2" coordorigin="7772,3883" coordsize="982,2">
              <v:shape style="position:absolute;left:7772;top:3883;width:982;height:2" coordorigin="7772,3883" coordsize="982,0" path="m7772,3883l8754,3883e" filled="false" stroked="true" strokeweight=".72pt" strokecolor="#bebebe">
                <v:path arrowok="t"/>
              </v:shape>
            </v:group>
            <v:group style="position:absolute;left:7772;top:4198;width:982;height:2" coordorigin="7772,4198" coordsize="982,2">
              <v:shape style="position:absolute;left:7772;top:4198;width:982;height:2" coordorigin="7772,4198" coordsize="982,0" path="m7772,4198l8754,4198e" filled="false" stroked="true" strokeweight=".72pt" strokecolor="#bebebe">
                <v:path arrowok="t"/>
              </v:shape>
            </v:group>
            <v:group style="position:absolute;left:2728;top:4651;width:2;height:4857" coordorigin="2728,4651" coordsize="2,4857">
              <v:shape style="position:absolute;left:2728;top:4651;width:2;height:4857" coordorigin="2728,4651" coordsize="0,4857" path="m2728,4651l2728,9507e" filled="false" stroked="true" strokeweight=".72pt" strokecolor="#bebebe">
                <v:path arrowok="t"/>
              </v:shape>
            </v:group>
            <v:group style="position:absolute;left:405;top:5351;width:11014;height:2" coordorigin="405,5351" coordsize="11014,2">
              <v:shape style="position:absolute;left:405;top:5351;width:11014;height:2" coordorigin="405,5351" coordsize="11014,0" path="m405,5351l11418,5351e" filled="false" stroked="true" strokeweight=".72pt" strokecolor="#bebebe">
                <v:path arrowok="t"/>
              </v:shape>
            </v:group>
            <v:group style="position:absolute;left:7769;top:4778;width:985;height:2" coordorigin="7769,4778" coordsize="985,2">
              <v:shape style="position:absolute;left:7769;top:4778;width:985;height:2" coordorigin="7769,4778" coordsize="985,0" path="m7769,4778l8754,4778e" filled="false" stroked="true" strokeweight=".72pt" strokecolor="#bebebe">
                <v:path arrowok="t"/>
              </v:shape>
            </v:group>
            <v:group style="position:absolute;left:7769;top:5037;width:985;height:2" coordorigin="7769,5037" coordsize="985,2">
              <v:shape style="position:absolute;left:7769;top:5037;width:985;height:2" coordorigin="7769,5037" coordsize="985,0" path="m7769,5037l8754,5037e" filled="false" stroked="true" strokeweight=".72pt" strokecolor="#bebebe">
                <v:path arrowok="t"/>
              </v:shape>
              <v:shape style="position:absolute;left:2800;top:4730;width:2159;height:454" type="#_x0000_t75" stroked="false">
                <v:imagedata r:id="rId36" o:title=""/>
              </v:shape>
              <v:shape style="position:absolute;left:812;top:455;width:1653;height:720" type="#_x0000_t75" stroked="false">
                <v:imagedata r:id="rId37" o:title=""/>
              </v:shape>
            </v:group>
            <v:group style="position:absolute;left:5589;top:351;width:2;height:1016" coordorigin="5589,351" coordsize="2,1016">
              <v:shape style="position:absolute;left:5589;top:351;width:2;height:1016" coordorigin="5589,351" coordsize="0,1016" path="m5589,351l5589,1367e" filled="false" stroked="true" strokeweight=".72pt" strokecolor="#bebebe">
                <v:path arrowok="t"/>
              </v:shape>
            </v:group>
            <v:group style="position:absolute;left:6622;top:351;width:2;height:1231" coordorigin="6622,351" coordsize="2,1231">
              <v:shape style="position:absolute;left:6622;top:351;width:2;height:1231" coordorigin="6622,351" coordsize="0,1231" path="m6622,351l6622,1581e" filled="false" stroked="true" strokeweight=".72pt" strokecolor="#bebebe">
                <v:path arrowok="t"/>
              </v:shape>
            </v:group>
            <v:group style="position:absolute;left:2718;top:351;width:2;height:1038" coordorigin="2718,351" coordsize="2,1038">
              <v:shape style="position:absolute;left:2718;top:351;width:2;height:1038" coordorigin="2718,351" coordsize="0,1038" path="m2718,351l2718,1388e" filled="false" stroked="true" strokeweight=".72pt" strokecolor="#bebebe">
                <v:path arrowok="t"/>
              </v:shape>
              <v:shape style="position:absolute;left:385;top:1226;width:11054;height:678" type="#_x0000_t75" stroked="false">
                <v:imagedata r:id="rId38" o:title=""/>
              </v:shape>
            </v:group>
            <v:group style="position:absolute;left:3819;top:1355;width:4254;height:426" coordorigin="3819,1355" coordsize="4254,426">
              <v:shape style="position:absolute;left:3819;top:1355;width:4254;height:426" coordorigin="3819,1355" coordsize="4254,426" path="m7754,1355l4138,1355,4111,1355,4033,1367,3964,1389,3905,1422,3860,1464,3825,1529,3819,1567,3820,1585,3847,1653,3903,1710,3961,1744,4030,1767,4107,1779,7754,1780,7781,1779,7859,1768,7928,1745,7987,1712,8032,1671,8067,1606,8073,1567,8071,1549,8045,1481,7989,1424,7931,1391,7862,1367,7785,1356,7754,1355xe" filled="false" stroked="true" strokeweight="3.640007pt" strokecolor="#fefefe">
                <v:path arrowok="t"/>
              </v:shape>
            </v:group>
            <v:group style="position:absolute;left:3819;top:1355;width:4254;height:426" coordorigin="3819,1355" coordsize="4254,426">
              <v:shape style="position:absolute;left:3819;top:1355;width:4254;height:426" coordorigin="3819,1355" coordsize="4254,426" path="m7754,1355l4138,1355,4111,1355,4033,1366,3964,1389,3905,1422,3860,1464,3825,1529,3819,1564,3819,1570,3837,1637,3886,1697,3940,1734,4006,1761,4080,1776,7754,1780,7781,1779,7859,1768,7928,1745,7987,1712,8032,1671,8067,1606,8073,1570,8072,1564,8055,1497,8006,1437,7952,1401,7886,1374,7812,1358,7754,1355xe" filled="true" fillcolor="#fff500" stroked="false">
                <v:path arrowok="t"/>
                <v:fill type="solid"/>
              </v:shape>
              <v:shape style="position:absolute;left:890;top:4538;width:1412;height:730" type="#_x0000_t75" stroked="false">
                <v:imagedata r:id="rId39" o:title=""/>
              </v:shape>
              <v:shape style="position:absolute;left:6675;top:7347;width:1030;height:138" type="#_x0000_t75" stroked="false">
                <v:imagedata r:id="rId40" o:title=""/>
              </v:shape>
              <v:shape style="position:absolute;left:772;top:7980;width:1634;height:665" type="#_x0000_t75" stroked="false">
                <v:imagedata r:id="rId41" o:title=""/>
              </v:shape>
            </v:group>
            <v:group style="position:absolute;left:412;top:5296;width:10806;height:2" coordorigin="412,5296" coordsize="10806,2">
              <v:shape style="position:absolute;left:412;top:5296;width:10806;height:2" coordorigin="412,5296" coordsize="10806,0" path="m412,5296l11218,5296e" filled="false" stroked="true" strokeweight=".72pt" strokecolor="#bebebe">
                <v:path arrowok="t"/>
              </v:shape>
              <v:shape style="position:absolute;left:727;top:6062;width:1663;height:812" type="#_x0000_t75" stroked="false">
                <v:imagedata r:id="rId42" o:title=""/>
              </v:shape>
              <v:shape style="position:absolute;left:727;top:6952;width:1663;height:801" type="#_x0000_t75" stroked="false">
                <v:imagedata r:id="rId43" o:title=""/>
              </v:shape>
            </v:group>
            <v:group style="position:absolute;left:7771;top:7539;width:974;height:2" coordorigin="7771,7539" coordsize="974,2">
              <v:shape style="position:absolute;left:7771;top:7539;width:974;height:2" coordorigin="7771,7539" coordsize="974,0" path="m7771,7539l8744,7539e" filled="false" stroked="true" strokeweight=".72pt" strokecolor="#bebebe">
                <v:path arrowok="t"/>
              </v:shape>
            </v:group>
            <v:group style="position:absolute;left:7771;top:7216;width:967;height:2" coordorigin="7771,7216" coordsize="967,2">
              <v:shape style="position:absolute;left:7771;top:7216;width:967;height:2" coordorigin="7771,7216" coordsize="967,0" path="m7771,7216l8738,7216e" filled="false" stroked="true" strokeweight=".72pt" strokecolor="#bebebe">
                <v:path arrowok="t"/>
              </v:shape>
            </v:group>
            <v:group style="position:absolute;left:7772;top:6608;width:973;height:2" coordorigin="7772,6608" coordsize="973,2">
              <v:shape style="position:absolute;left:7772;top:6608;width:973;height:2" coordorigin="7772,6608" coordsize="973,0" path="m7772,6608l8744,6608e" filled="false" stroked="true" strokeweight=".72pt" strokecolor="#bebebe">
                <v:path arrowok="t"/>
              </v:shape>
            </v:group>
            <v:group style="position:absolute;left:7772;top:6302;width:973;height:2" coordorigin="7772,6302" coordsize="973,2">
              <v:shape style="position:absolute;left:7772;top:6302;width:973;height:2" coordorigin="7772,6302" coordsize="973,0" path="m7772,6302l8744,6302e" filled="false" stroked="true" strokeweight=".72pt" strokecolor="#bebebe">
                <v:path arrowok="t"/>
              </v:shape>
            </v:group>
            <v:group style="position:absolute;left:412;top:6895;width:11012;height:2" coordorigin="412,6895" coordsize="11012,2">
              <v:shape style="position:absolute;left:412;top:6895;width:11012;height:2" coordorigin="412,6895" coordsize="11012,0" path="m412,6895l11423,6895e" filled="false" stroked="true" strokeweight=".72pt" strokecolor="#bebebe">
                <v:path arrowok="t"/>
              </v:shape>
            </v:group>
            <v:group style="position:absolute;left:412;top:7848;width:11012;height:2" coordorigin="412,7848" coordsize="11012,2">
              <v:shape style="position:absolute;left:412;top:7848;width:11012;height:2" coordorigin="412,7848" coordsize="11012,0" path="m412,7848l11423,7848e" filled="false" stroked="true" strokeweight=".72pt" strokecolor="#bebebe">
                <v:path arrowok="t"/>
              </v:shape>
            </v:group>
            <v:group style="position:absolute;left:412;top:5280;width:2;height:705" coordorigin="412,5280" coordsize="2,705">
              <v:shape style="position:absolute;left:412;top:5280;width:2;height:705" coordorigin="412,5280" coordsize="0,705" path="m412,5280l412,5985e" filled="false" stroked="true" strokeweight=".72pt" strokecolor="#bebebe">
                <v:path arrowok="t"/>
              </v:shape>
            </v:group>
            <v:group style="position:absolute;left:7772;top:8459;width:973;height:2" coordorigin="7772,8459" coordsize="973,2">
              <v:shape style="position:absolute;left:7772;top:8459;width:973;height:2" coordorigin="7772,8459" coordsize="973,0" path="m7772,8459l8744,8459e" filled="false" stroked="true" strokeweight=".72pt" strokecolor="#bebebe">
                <v:path arrowok="t"/>
              </v:shape>
            </v:group>
            <v:group style="position:absolute;left:7780;top:8152;width:962;height:2" coordorigin="7780,8152" coordsize="962,2">
              <v:shape style="position:absolute;left:7780;top:8152;width:962;height:2" coordorigin="7780,8152" coordsize="962,0" path="m7780,8152l8741,8152e" filled="false" stroked="true" strokeweight=".72pt" strokecolor="#bebebe">
                <v:path arrowok="t"/>
              </v:shape>
            </v:group>
            <v:group style="position:absolute;left:412;top:8801;width:11012;height:2" coordorigin="412,8801" coordsize="11012,2">
              <v:shape style="position:absolute;left:412;top:8801;width:11012;height:2" coordorigin="412,8801" coordsize="11012,0" path="m412,8801l11423,8801e" filled="false" stroked="true" strokeweight=".72pt" strokecolor="#bebebe">
                <v:path arrowok="t"/>
              </v:shape>
              <v:shape style="position:absolute;left:395;top:5286;width:11054;height:678" type="#_x0000_t75" stroked="false">
                <v:imagedata r:id="rId44" o:title=""/>
              </v:shape>
            </v:group>
            <v:group style="position:absolute;left:3859;top:5422;width:4256;height:410" coordorigin="3859,5422" coordsize="4256,410">
              <v:shape style="position:absolute;left:3859;top:5422;width:4256;height:410" coordorigin="3859,5422" coordsize="4256,410" path="m7796,5422l4178,5422,4151,5423,4072,5434,4002,5456,3943,5489,3898,5529,3864,5593,3859,5627,3860,5644,3887,5710,3944,5766,4004,5798,4074,5820,4152,5831,7796,5832,7824,5831,7902,5820,7972,5797,8031,5765,8076,5725,8111,5661,8115,5627,8114,5609,8087,5543,8030,5488,7971,5456,7901,5433,7822,5423,7796,5422xe" filled="false" stroked="true" strokeweight="3.508447pt" strokecolor="#fefefe">
                <v:path arrowok="t"/>
              </v:shape>
            </v:group>
            <v:group style="position:absolute;left:3859;top:5422;width:4256;height:410" coordorigin="3859,5422" coordsize="4256,410">
              <v:shape style="position:absolute;left:3859;top:5422;width:4256;height:410" coordorigin="3859,5422" coordsize="4256,410" path="m7796,5422l4178,5422,4151,5423,4072,5434,4002,5456,3943,5489,3898,5529,3864,5593,3859,5627,3860,5644,3887,5710,3944,5766,4004,5798,4074,5820,4152,5831,7796,5832,7824,5831,7902,5820,7972,5797,8031,5765,8076,5725,8111,5661,8115,5627,8114,5609,8087,5543,8030,5488,7971,5456,7901,5433,7822,5423,7796,5422xe" filled="true" fillcolor="#fff500" stroked="false">
                <v:path arrowok="t"/>
                <v:fill type="solid"/>
              </v:shape>
            </v:group>
            <v:group style="position:absolute;left:3789;top:8345;width:69;height:67" coordorigin="3789,8345" coordsize="69,67">
              <v:shape style="position:absolute;left:3789;top:8345;width:69;height:67" coordorigin="3789,8345" coordsize="69,67" path="m3857,8345l3833,8345,3837,8411,3853,8411,3857,8345xe" filled="true" fillcolor="#000000" stroked="false">
                <v:path arrowok="t"/>
                <v:fill type="solid"/>
              </v:shape>
              <v:shape style="position:absolute;left:3789;top:8345;width:69;height:67" coordorigin="3789,8345" coordsize="69,67" path="m3814,8345l3789,8345,3794,8411,3809,8411,3814,8345xe" filled="true" fillcolor="#000000" stroked="false">
                <v:path arrowok="t"/>
                <v:fill type="solid"/>
              </v:shape>
            </v:group>
            <v:group style="position:absolute;left:3685;top:8088;width:69;height:67" coordorigin="3685,8088" coordsize="69,67">
              <v:shape style="position:absolute;left:3685;top:8088;width:69;height:67" coordorigin="3685,8088" coordsize="69,67" path="m3753,8088l3728,8088,3733,8155,3748,8155,3753,8088xe" filled="true" fillcolor="#000000" stroked="false">
                <v:path arrowok="t"/>
                <v:fill type="solid"/>
              </v:shape>
              <v:shape style="position:absolute;left:3685;top:8088;width:69;height:67" coordorigin="3685,8088" coordsize="69,67" path="m3710,8088l3685,8088,3690,8155,3705,8155,3710,8088xe" filled="true" fillcolor="#000000" stroked="false">
                <v:path arrowok="t"/>
                <v:fill type="solid"/>
              </v:shape>
            </v:group>
            <v:group style="position:absolute;left:397;top:4482;width:11022;height:2" coordorigin="397,4482" coordsize="11022,2">
              <v:shape style="position:absolute;left:397;top:4482;width:11022;height:2" coordorigin="397,4482" coordsize="11022,0" path="m397,4482l11418,4482e" filled="false" stroked="true" strokeweight=".72pt" strokecolor="#bebebe">
                <v:path arrowok="t"/>
              </v:shape>
            </v:group>
            <v:group style="position:absolute;left:9623;top:9076;width:2;height:5287" coordorigin="9623,9076" coordsize="2,5287">
              <v:shape style="position:absolute;left:9623;top:9076;width:2;height:5287" coordorigin="9623,9076" coordsize="0,5287" path="m9623,9076l9623,14363e" filled="false" stroked="true" strokeweight=".7841pt" strokecolor="#bebebe">
                <v:path arrowok="t"/>
              </v:shape>
            </v:group>
            <v:group style="position:absolute;left:10511;top:9057;width:2;height:5305" coordorigin="10511,9057" coordsize="2,5305">
              <v:shape style="position:absolute;left:10511;top:9057;width:2;height:5305" coordorigin="10511,9057" coordsize="0,5305" path="m10511,9057l10511,14361e" filled="false" stroked="true" strokeweight=".7841pt" strokecolor="#bebebe">
                <v:path arrowok="t"/>
              </v:shape>
            </v:group>
            <v:group style="position:absolute;left:11430;top:9173;width:2;height:5188" coordorigin="11430,9173" coordsize="2,5188">
              <v:shape style="position:absolute;left:11430;top:9173;width:2;height:5188" coordorigin="11430,9173" coordsize="0,5188" path="m11430,9173l11430,14361e" filled="false" stroked="true" strokeweight=".7841pt" strokecolor="#bebebe">
                <v:path arrowok="t"/>
              </v:shape>
            </v:group>
            <v:group style="position:absolute;left:2766;top:9428;width:2;height:4936" coordorigin="2766,9428" coordsize="2,4936">
              <v:shape style="position:absolute;left:2766;top:9428;width:2;height:4936" coordorigin="2766,9428" coordsize="0,4936" path="m2766,9428l2766,14363e" filled="false" stroked="true" strokeweight=".72pt" strokecolor="#bebebe">
                <v:path arrowok="t"/>
              </v:shape>
            </v:group>
            <v:group style="position:absolute;left:5603;top:9183;width:2;height:5114" coordorigin="5603,9183" coordsize="2,5114">
              <v:shape style="position:absolute;left:5603;top:9183;width:2;height:5114" coordorigin="5603,9183" coordsize="0,5114" path="m5603,9183l5603,14296e" filled="false" stroked="true" strokeweight=".72pt" strokecolor="#bebebe">
                <v:path arrowok="t"/>
              </v:shape>
            </v:group>
            <v:group style="position:absolute;left:8750;top:9165;width:2;height:5199" coordorigin="8750,9165" coordsize="2,5199">
              <v:shape style="position:absolute;left:8750;top:9165;width:2;height:5199" coordorigin="8750,9165" coordsize="0,5199" path="m8750,9165l8750,14363e" filled="false" stroked="true" strokeweight=".72pt" strokecolor="#bebebe">
                <v:path arrowok="t"/>
              </v:shape>
            </v:group>
            <v:group style="position:absolute;left:7769;top:9722;width:982;height:2" coordorigin="7769,9722" coordsize="982,2">
              <v:shape style="position:absolute;left:7769;top:9722;width:982;height:2" coordorigin="7769,9722" coordsize="982,0" path="m7769,9722l8750,9722e" filled="false" stroked="true" strokeweight=".72pt" strokecolor="#bebebe">
                <v:path arrowok="t"/>
              </v:shape>
            </v:group>
            <v:group style="position:absolute;left:7769;top:10037;width:982;height:2" coordorigin="7769,10037" coordsize="982,2">
              <v:shape style="position:absolute;left:7769;top:10037;width:982;height:2" coordorigin="7769,10037" coordsize="982,0" path="m7769,10037l8750,10037e" filled="false" stroked="true" strokeweight=".72pt" strokecolor="#bebebe">
                <v:path arrowok="t"/>
              </v:shape>
            </v:group>
            <v:group style="position:absolute;left:7769;top:10532;width:982;height:2" coordorigin="7769,10532" coordsize="982,2">
              <v:shape style="position:absolute;left:7769;top:10532;width:982;height:2" coordorigin="7769,10532" coordsize="982,0" path="m7769,10532l8750,10532e" filled="false" stroked="true" strokeweight=".72pt" strokecolor="#bebebe">
                <v:path arrowok="t"/>
              </v:shape>
            </v:group>
            <v:group style="position:absolute;left:7769;top:10832;width:982;height:2" coordorigin="7769,10832" coordsize="982,2">
              <v:shape style="position:absolute;left:7769;top:10832;width:982;height:2" coordorigin="7769,10832" coordsize="982,0" path="m7769,10832l8750,10832e" filled="false" stroked="true" strokeweight=".72pt" strokecolor="#bebebe">
                <v:path arrowok="t"/>
              </v:shape>
            </v:group>
            <v:group style="position:absolute;left:418;top:10296;width:11013;height:2" coordorigin="418,10296" coordsize="11013,2">
              <v:shape style="position:absolute;left:418;top:10296;width:11013;height:2" coordorigin="418,10296" coordsize="11013,0" path="m418,10296l11431,10296e" filled="false" stroked="true" strokeweight=".72pt" strokecolor="#bebebe">
                <v:path arrowok="t"/>
              </v:shape>
            </v:group>
            <v:group style="position:absolute;left:7769;top:11426;width:982;height:2" coordorigin="7769,11426" coordsize="982,2">
              <v:shape style="position:absolute;left:7769;top:11426;width:982;height:2" coordorigin="7769,11426" coordsize="982,0" path="m7769,11426l8750,11426e" filled="false" stroked="true" strokeweight=".72pt" strokecolor="#bebebe">
                <v:path arrowok="t"/>
              </v:shape>
            </v:group>
            <v:group style="position:absolute;left:7769;top:11721;width:982;height:2" coordorigin="7769,11721" coordsize="982,2">
              <v:shape style="position:absolute;left:7769;top:11721;width:982;height:2" coordorigin="7769,11721" coordsize="982,0" path="m7769,11721l8750,11721e" filled="false" stroked="true" strokeweight=".72pt" strokecolor="#bebebe">
                <v:path arrowok="t"/>
              </v:shape>
            </v:group>
            <v:group style="position:absolute;left:7769;top:13767;width:979;height:2" coordorigin="7769,13767" coordsize="979,2">
              <v:shape style="position:absolute;left:7769;top:13767;width:979;height:2" coordorigin="7769,13767" coordsize="979,0" path="m7769,13767l8747,13767e" filled="false" stroked="true" strokeweight=".72pt" strokecolor="#bebebe">
                <v:path arrowok="t"/>
              </v:shape>
            </v:group>
            <v:group style="position:absolute;left:5605;top:13428;width:2;height:934" coordorigin="5605,13428" coordsize="2,934">
              <v:shape style="position:absolute;left:5605;top:13428;width:2;height:934" coordorigin="5605,13428" coordsize="0,934" path="m5605,13428l5605,14361e" filled="false" stroked="true" strokeweight=".72pt" strokecolor="#bebebe">
                <v:path arrowok="t"/>
              </v:shape>
            </v:group>
            <v:group style="position:absolute;left:7773;top:12273;width:982;height:2" coordorigin="7773,12273" coordsize="982,2">
              <v:shape style="position:absolute;left:7773;top:12273;width:982;height:2" coordorigin="7773,12273" coordsize="982,0" path="m7773,12273l8754,12273e" filled="false" stroked="true" strokeweight=".72pt" strokecolor="#bebebe">
                <v:path arrowok="t"/>
              </v:shape>
            </v:group>
            <v:group style="position:absolute;left:7773;top:12527;width:982;height:2" coordorigin="7773,12527" coordsize="982,2">
              <v:shape style="position:absolute;left:7773;top:12527;width:982;height:2" coordorigin="7773,12527" coordsize="982,0" path="m7773,12527l8754,12527e" filled="false" stroked="true" strokeweight=".72pt" strokecolor="#bebebe">
                <v:path arrowok="t"/>
              </v:shape>
            </v:group>
            <v:group style="position:absolute;left:6696;top:9827;width:1032;height:135" coordorigin="6696,9827" coordsize="1032,135">
              <v:shape style="position:absolute;left:6696;top:9827;width:1032;height:135" coordorigin="6696,9827" coordsize="1032,135" path="m6778,9840l6751,9840,6757,9843,6762,9847,6767,9851,6769,9857,6769,9869,6722,9918,6714,9925,6709,9930,6704,9936,6701,9942,6698,9948,6697,9952,6696,9955,6696,9959,6787,9959,6787,9944,6720,9944,6722,9941,6724,9938,6730,9932,6736,9927,6758,9909,6767,9901,6777,9890,6781,9884,6783,9879,6785,9874,6786,9869,6786,9853,6783,9845,6778,9840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6757,9827l6731,9827,6721,9830,6705,9843,6701,9853,6700,9865,6717,9867,6717,9859,6719,9852,6729,9843,6735,9840,6778,9840,6767,9831,6757,9827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6824,9923l6806,9925,6808,9936,6812,9945,6828,9958,6838,9961,6865,9961,6877,9956,6884,9948,6844,9948,6838,9946,6828,9938,6825,9932,6824,9923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6887,9886l6859,9886,6866,9889,6876,9900,6879,9907,6879,9926,6876,9934,6865,9945,6858,9948,6884,9948,6893,9937,6897,9927,6897,9902,6893,9892,6887,9886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6891,9829l6823,9829,6809,9897,6825,9899,6828,9895,6831,9892,6840,9887,6845,9886,6887,9886,6881,9880,6829,9880,6836,9845,6891,9845,6891,9829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6866,9872l6845,9872,6837,9875,6829,9880,6881,9880,6876,9876,6866,9872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6964,9827l6947,9827,6939,9830,6926,9840,6921,9847,6914,9866,6912,9879,6912,9894,6933,9957,6944,9961,6967,9961,6975,9959,6988,9949,6989,9948,6949,9948,6943,9945,6936,9935,6931,9919,6930,9894,6930,9887,6932,9865,6938,9850,6943,9844,6949,9840,6988,9840,6986,9838,6982,9834,6971,9829,6964,9827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6988,9840l6965,9840,6971,9844,6979,9856,6983,9873,6984,9900,6982,9923,6976,9937,6971,9945,6965,9948,6989,9948,6993,9941,7000,9922,7001,9910,7001,9881,7000,9871,6996,9856,6994,9849,6988,9840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038,9864l7017,9864,7050,9910,7014,9959,7034,9959,7060,9922,7079,9922,7070,9909,7079,9897,7060,9897,7058,9894,7053,9886,7038,9864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079,9922l7060,9922,7066,9930,7086,9959,7106,9959,7079,9922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104,9864l7084,9864,7067,9886,7065,9889,7062,9893,7060,9897,7079,9897,7104,9864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177,9856l7160,9856,7160,9959,7177,9959,7177,9856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177,9827l7166,9827,7163,9833,7158,9839,7144,9851,7136,9856,7127,9860,7127,9876,7160,9856,7177,9856,7177,9827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285,9856l7268,9856,7268,9959,7285,9959,7285,9856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285,9827l7274,9827,7271,9833,7266,9839,7252,9851,7244,9856,7235,9860,7235,9876,7268,9856,7285,9856,7285,9827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381,9827l7364,9827,7356,9830,7343,9840,7338,9847,7331,9866,7330,9879,7330,9894,7351,9957,7361,9961,7384,9961,7392,9959,7405,9949,7406,9948,7366,9948,7360,9945,7353,9935,7349,9919,7347,9894,7347,9887,7350,9865,7356,9850,7360,9844,7366,9840,7405,9840,7403,9838,7399,9834,7388,9829,7381,9827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405,9840l7382,9840,7388,9844,7396,9856,7400,9873,7401,9900,7399,9923,7394,9937,7388,9945,7382,9948,7406,9948,7410,9941,7417,9922,7419,9910,7419,9881,7418,9871,7414,9856,7411,9849,7405,9840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453,9864l7432,9864,7465,9910,7429,9959,7449,9959,7475,9922,7494,9922,7485,9909,7494,9897,7475,9897,7473,9894,7468,9886,7453,9864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494,9922l7475,9922,7481,9930,7501,9959,7522,9959,7494,9922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519,9864l7499,9864,7482,9886,7480,9889,7478,9893,7475,9897,7494,9897,7519,9864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588,9827l7533,9862,7529,9911,7533,9932,7542,9947,7550,9956,7562,9961,7584,9961,7591,9960,7604,9952,7608,9948,7571,9948,7566,9947,7557,9941,7554,9938,7549,9927,7548,9922,7548,9908,7550,9901,7560,9891,7545,9891,7562,9845,7566,9842,7571,9840,7609,9840,7597,9830,7588,9827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609,9888l7582,9888,7589,9891,7599,9901,7601,9908,7601,9927,7599,9934,7589,9945,7583,9948,7608,9948,7609,9947,7617,9932,7618,9925,7618,9904,7615,9894,7609,9888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589,9874l7572,9874,7566,9875,7554,9881,7549,9885,7545,9891,7560,9891,7561,9891,7567,9888,7609,9888,7599,9878,7589,9874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609,9840l7583,9840,7589,9843,7593,9847,7596,9850,7598,9855,7599,9861,7616,9860,7615,9850,7611,9842,7609,9840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655,9923l7637,9925,7638,9936,7643,9945,7658,9958,7668,9961,7696,9961,7708,9956,7714,9948,7674,9948,7668,9946,7659,9938,7656,9932,7655,9923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718,9886l7689,9886,7696,9889,7707,9900,7710,9907,7710,9926,7707,9934,7696,9945,7689,9948,7714,9948,7724,9937,7728,9927,7728,9902,7723,9892,7718,9886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721,9829l7653,9829,7640,9897,7656,9899,7658,9895,7662,9892,7670,9887,7675,9886,7718,9886,7711,9880,7659,9880,7667,9845,7721,9845,7721,9829xe" filled="true" fillcolor="#000000" stroked="false">
                <v:path arrowok="t"/>
                <v:fill type="solid"/>
              </v:shape>
              <v:shape style="position:absolute;left:6696;top:9827;width:1032;height:135" coordorigin="6696,9827" coordsize="1032,135" path="m7697,9872l7676,9872,7667,9875,7659,9880,7711,9880,7707,9876,7697,9872xe" filled="true" fillcolor="#000000" stroked="false">
                <v:path arrowok="t"/>
                <v:fill type="solid"/>
              </v:shape>
            </v:group>
            <v:group style="position:absolute;left:6700;top:10668;width:1026;height:134" coordorigin="6700,10668" coordsize="1026,134">
              <v:shape style="position:absolute;left:6700;top:10668;width:1026;height:134" coordorigin="6700,10668" coordsize="1026,134" path="m6781,10682l6754,10682,6761,10684,6765,10688,6770,10693,6772,10698,6772,10711,6725,10759,6718,10766,6713,10771,6708,10777,6704,10783,6702,10789,6700,10792,6700,10796,6700,10800,6790,10800,6790,10785,6723,10785,6725,10782,6727,10779,6733,10773,6739,10768,6761,10750,6770,10742,6789,10695,6786,10686,6781,10682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6760,10668l6734,10668,6724,10672,6709,10685,6704,10694,6703,10706,6720,10708,6720,10700,6723,10693,6732,10684,6739,10682,6781,10682,6770,10672,6760,10668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6879,10769l6863,10769,6863,10800,6879,10800,6879,10769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6879,10669l6866,10669,6804,10754,6804,10769,6898,10769,6898,10754,6820,10754,6863,10695,6879,10695,6879,10669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6879,10695l6863,10695,6863,10754,6879,10754,6879,10695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6966,10668l6949,10668,6941,10671,6928,10681,6923,10689,6916,10707,6915,10720,6915,10735,6936,10798,6946,10802,6969,10802,6977,10800,6990,10789,6990,10789,6951,10789,6945,10786,6938,10776,6934,10760,6932,10735,6932,10728,6935,10706,6940,10691,6945,10685,6951,10682,6990,10682,6988,10680,6984,10676,6973,10670,6966,10668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6990,10682l6967,10682,6973,10685,6981,10697,6985,10714,6986,10741,6984,10764,6978,10778,6973,10786,6967,10789,6990,10789,6995,10782,7002,10763,7003,10751,7003,10722,7002,10712,6998,10697,6995,10690,6990,10682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039,10705l7018,10705,7052,10751,7016,10800,7036,10800,7062,10763,7080,10763,7071,10750,7080,10738,7061,10738,7059,10735,7057,10732,7054,10727,7039,10705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080,10763l7062,10763,7067,10771,7087,10800,7108,10800,7080,10763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105,10705l7085,10705,7069,10728,7066,10731,7064,10734,7061,10738,7080,10738,7105,10705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178,10698l7161,10698,7161,10800,7178,10800,7178,10698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178,10668l7167,10668,7164,10674,7159,10680,7145,10692,7137,10697,7128,10701,7128,10717,7161,10698,7178,10698,7178,10668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285,10698l7268,10698,7268,10800,7285,10800,7285,10698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285,10668l7274,10668,7271,10674,7266,10680,7252,10692,7244,10697,7235,10701,7235,10717,7268,10698,7285,10698,7285,10668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381,10668l7364,10668,7356,10671,7343,10681,7338,10689,7331,10707,7330,10720,7330,10735,7350,10798,7361,10802,7384,10802,7392,10800,7405,10789,7405,10789,7366,10789,7360,10786,7353,10776,7348,10760,7347,10735,7347,10728,7349,10706,7355,10691,7360,10685,7366,10682,7404,10682,7403,10680,7398,10676,7387,10670,7381,10668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404,10682l7381,10682,7388,10685,7396,10697,7400,10714,7401,10741,7399,10764,7393,10778,7388,10786,7381,10789,7405,10789,7410,10782,7416,10763,7418,10751,7418,10722,7417,10712,7413,10697,7410,10690,7404,10682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452,10705l7431,10705,7464,10751,7428,10800,7449,10800,7474,10763,7493,10763,7484,10750,7493,10738,7474,10738,7472,10735,7470,10732,7467,10727,7452,10705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493,10763l7474,10763,7480,10771,7500,10800,7520,10800,7493,10763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518,10705l7498,10705,7481,10728,7479,10731,7477,10734,7474,10738,7493,10738,7518,10705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586,10668l7532,10703,7528,10752,7532,10773,7540,10788,7549,10797,7560,10802,7582,10802,7590,10800,7602,10793,7606,10789,7569,10789,7564,10788,7556,10782,7552,10779,7547,10768,7546,10763,7546,10749,7549,10742,7559,10733,7544,10733,7569,10682,7607,10682,7595,10671,7586,10668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607,10729l7581,10729,7587,10732,7597,10742,7599,10749,7599,10768,7597,10775,7587,10786,7581,10789,7606,10789,7607,10788,7615,10773,7617,10766,7617,10745,7613,10735,7607,10729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588,10715l7570,10715,7564,10717,7552,10722,7548,10727,7544,10733,7559,10733,7559,10732,7566,10729,7607,10729,7597,10719,7588,10715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607,10682l7581,10682,7587,10684,7591,10689,7594,10691,7596,10696,7598,10702,7614,10701,7613,10691,7609,10683,7607,10682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653,10764l7635,10766,7636,10777,7641,10786,7656,10799,7666,10802,7694,10802,7706,10797,7712,10789,7672,10789,7666,10787,7657,10779,7654,10773,7653,10764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715,10727l7687,10727,7694,10730,7705,10741,7707,10748,7707,10767,7705,10774,7693,10786,7687,10789,7712,10789,7721,10778,7725,10768,7725,10743,7721,10733,7715,10727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719,10671l7651,10671,7638,10738,7654,10740,7656,10736,7659,10733,7668,10729,7673,10727,7715,10727,7709,10721,7657,10721,7664,10686,7719,10686,7719,10671xe" filled="true" fillcolor="#000000" stroked="false">
                <v:path arrowok="t"/>
                <v:fill type="solid"/>
              </v:shape>
              <v:shape style="position:absolute;left:6700;top:10668;width:1026;height:134" coordorigin="6700,10668" coordsize="1026,134" path="m7695,10713l7674,10713,7665,10716,7657,10721,7709,10721,7705,10717,7695,10713xe" filled="true" fillcolor="#000000" stroked="false">
                <v:path arrowok="t"/>
                <v:fill type="solid"/>
              </v:shape>
              <v:shape style="position:absolute;left:395;top:8780;width:11054;height:662" type="#_x0000_t75" stroked="false">
                <v:imagedata r:id="rId45" o:title=""/>
              </v:shape>
            </v:group>
            <v:group style="position:absolute;left:3864;top:8903;width:4256;height:423" coordorigin="3864,8903" coordsize="4256,423">
              <v:shape style="position:absolute;left:3864;top:8903;width:4256;height:423" coordorigin="3864,8903" coordsize="4256,423" path="m7801,8903l4183,8903,4155,8903,4078,8914,4008,8937,3950,8970,3904,9011,3869,9076,3864,9114,3865,9132,3891,9199,3948,9256,4006,9289,4075,9313,4152,9324,7801,9325,7828,9324,7906,9313,7975,9291,8034,9258,8079,9217,8115,9152,8120,9114,8119,9096,8092,9028,8036,8971,7978,8938,7909,8915,7832,8903,7801,8903xe" filled="false" stroked="true" strokeweight="3.623805pt" strokecolor="#fefefe">
                <v:path arrowok="t"/>
              </v:shape>
            </v:group>
            <v:group style="position:absolute;left:3864;top:8903;width:4256;height:423" coordorigin="3864,8903" coordsize="4256,423">
              <v:shape style="position:absolute;left:3864;top:8903;width:4256;height:423" coordorigin="3864,8903" coordsize="4256,423" path="m7801,8903l4183,8903,4155,8903,4078,8914,4008,8937,3950,8970,3904,9011,3869,9076,3864,9112,3864,9116,3882,9183,3931,9243,3985,9279,4051,9306,4126,9322,7801,9325,7828,9324,7906,9313,7975,9291,8034,9258,8079,9217,8115,9152,8120,9116,8120,9112,8102,9044,8053,8985,7999,8948,7933,8922,7858,8906,7801,8903xe" filled="true" fillcolor="#fff500" stroked="false">
                <v:path arrowok="t"/>
                <v:fill type="solid"/>
              </v:shape>
              <v:shape style="position:absolute;left:395;top:12788;width:11054;height:663" type="#_x0000_t75" stroked="false">
                <v:imagedata r:id="rId46" o:title=""/>
              </v:shape>
            </v:group>
            <v:group style="position:absolute;left:3866;top:12909;width:4260;height:426" coordorigin="3866,12909" coordsize="4260,426">
              <v:shape style="position:absolute;left:3866;top:12909;width:4260;height:426" coordorigin="3866,12909" coordsize="4260,426" path="m7806,12909l4185,12909,4158,12910,4081,12921,4011,12943,3953,12976,3907,13018,3872,13083,3866,13121,3867,13139,3894,13207,3950,13264,4008,13298,4076,13321,4154,13333,7806,13334,7833,13333,7911,13322,7980,13299,8039,13266,8084,13225,8120,13160,8125,13121,8124,13103,8098,13036,8042,12978,7984,12945,7915,12922,7838,12910,7806,12909xe" filled="false" stroked="true" strokeweight="3.644632pt" strokecolor="#fefefe">
                <v:path arrowok="t"/>
              </v:shape>
            </v:group>
            <v:group style="position:absolute;left:3866;top:12909;width:4259;height:426" coordorigin="3866,12909" coordsize="4259,426">
              <v:shape style="position:absolute;left:3866;top:12909;width:4259;height:426" coordorigin="3866,12909" coordsize="4259,426" path="m7806,12909l4185,12909,4158,12910,4081,12921,4011,12943,3953,12976,3907,13018,3872,13083,3866,13118,3866,13124,3884,13191,3933,13251,3987,13288,4052,13315,4127,13330,7806,13334,7833,13333,7911,13322,7980,13299,8039,13266,8084,13225,8120,13160,8125,13124,8125,13118,8108,13052,8058,12992,8005,12955,7939,12928,7864,12912,7806,12909xe" filled="true" fillcolor="#fff500" stroked="false">
                <v:path arrowok="t"/>
                <v:fill type="solid"/>
              </v:shape>
            </v:group>
            <v:group style="position:absolute;left:417;top:11119;width:11014;height:2" coordorigin="417,11119" coordsize="11014,2">
              <v:shape style="position:absolute;left:417;top:11119;width:11014;height:2" coordorigin="417,11119" coordsize="11014,0" path="m417,11119l11431,11119e" filled="false" stroked="true" strokeweight=".72pt" strokecolor="#bebebe">
                <v:path arrowok="t"/>
              </v:shape>
            </v:group>
            <v:group style="position:absolute;left:417;top:12011;width:11014;height:2" coordorigin="417,12011" coordsize="11014,2">
              <v:shape style="position:absolute;left:417;top:12011;width:11014;height:2" coordorigin="417,12011" coordsize="11014,0" path="m417,12011l11431,12011e" filled="false" stroked="true" strokeweight=".72pt" strokecolor="#bebebe">
                <v:path arrowok="t"/>
              </v:shape>
              <v:shape style="position:absolute;left:776;top:9553;width:1565;height:723" type="#_x0000_t75" stroked="false">
                <v:imagedata r:id="rId47" o:title=""/>
              </v:shape>
              <v:shape style="position:absolute;left:746;top:10392;width:1611;height:723" type="#_x0000_t75" stroked="false">
                <v:imagedata r:id="rId48" o:title=""/>
              </v:shape>
              <v:shape style="position:absolute;left:746;top:11237;width:1611;height:723" type="#_x0000_t75" stroked="false">
                <v:imagedata r:id="rId49" o:title=""/>
              </v:shape>
            </v:group>
            <v:group style="position:absolute;left:406;top:9249;width:2;height:5115" coordorigin="406,9249" coordsize="2,5115">
              <v:shape style="position:absolute;left:406;top:9249;width:2;height:5115" coordorigin="406,9249" coordsize="0,5115" path="m406,9249l406,14363e" filled="false" stroked="true" strokeweight=".72pt" strokecolor="#bebebe">
                <v:path arrowok="t"/>
              </v:shape>
              <v:shape style="position:absolute;left:927;top:12027;width:1395;height:729" type="#_x0000_t75" stroked="false">
                <v:imagedata r:id="rId50" o:title=""/>
              </v:shape>
            </v:group>
            <v:group style="position:absolute;left:7773;top:14082;width:974;height:2" coordorigin="7773,14082" coordsize="974,2">
              <v:shape style="position:absolute;left:7773;top:14082;width:974;height:2" coordorigin="7773,14082" coordsize="974,0" path="m7773,14082l8747,14082e" filled="false" stroked="true" strokeweight=".72pt" strokecolor="#bebebe">
                <v:path arrowok="t"/>
              </v:shape>
            </v:group>
            <v:group style="position:absolute;left:6701;top:13860;width:1025;height:134" coordorigin="6701,13860" coordsize="1025,134">
              <v:shape style="position:absolute;left:6701;top:13860;width:1025;height:134" coordorigin="6701,13860" coordsize="1025,134" path="m6783,13873l6756,13873,6762,13875,6767,13880,6771,13884,6774,13889,6774,13902,6727,13950,6719,13957,6714,13963,6709,13969,6706,13974,6703,13980,6702,13984,6701,13988,6702,13991,6791,13991,6791,13976,6725,13976,6726,13973,6729,13970,6735,13964,6741,13959,6763,13941,6771,13933,6791,13886,6787,13877,6783,13873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6762,13860l6736,13860,6726,13863,6710,13876,6706,13885,6705,13898,6722,13899,6722,13891,6724,13885,6729,13880,6734,13875,6740,13873,6783,13873,6772,13863,6762,13860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6828,13956l6811,13957,6812,13968,6816,13977,6832,13990,6842,13994,6869,13994,6881,13988,6888,13980,6848,13980,6842,13978,6833,13970,6830,13964,6828,13956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6891,13919l6863,13919,6870,13921,6880,13932,6883,13939,6883,13958,6880,13966,6869,13978,6862,13980,6888,13980,6897,13969,6901,13959,6901,13935,6897,13924,6891,13919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6894,13862l6827,13862,6814,13929,6829,13931,6832,13928,6835,13925,6844,13920,6849,13919,6891,13919,6885,13913,6833,13913,6840,13878,6894,13878,6894,13862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6870,13905l6850,13905,6841,13907,6833,13913,6885,13913,6880,13909,6870,13905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6968,13860l6951,13860,6942,13862,6929,13873,6925,13880,6921,13889,6918,13899,6916,13911,6916,13927,6937,13989,6947,13994,6970,13994,6979,13991,6992,13981,6992,13980,6953,13980,6946,13977,6940,13968,6935,13952,6933,13927,6933,13920,6936,13897,6942,13883,6947,13876,6953,13873,6991,13873,6990,13871,6985,13867,6974,13861,6968,13860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6991,13873l6968,13873,6975,13877,6982,13888,6986,13905,6988,13932,6985,13955,6980,13970,6975,13977,6968,13980,6992,13980,6997,13973,7003,13955,7005,13942,7005,13914,7004,13904,7000,13888,6997,13882,6991,13873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041,13897l7020,13897,7053,13942,7017,13991,7037,13991,7063,13954,7082,13954,7072,13941,7081,13929,7062,13929,7061,13927,7056,13919,7041,13897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082,13954l7063,13954,7068,13962,7089,13991,7109,13991,7082,13954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106,13897l7087,13897,7070,13919,7068,13922,7065,13925,7062,13929,7081,13929,7106,13897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179,13889l7162,13889,7162,13991,7179,13991,7179,13889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179,13860l7168,13860,7165,13866,7160,13871,7147,13883,7138,13889,7129,13893,7129,13908,7162,13889,7179,13889,7179,13860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303,13873l7276,13873,7282,13875,7291,13884,7294,13889,7294,13902,7247,13950,7239,13957,7234,13963,7229,13969,7226,13974,7223,13980,7222,13984,7221,13988,7221,13991,7311,13991,7311,13976,7245,13976,7246,13973,7249,13970,7254,13964,7261,13959,7283,13941,7291,13933,7311,13886,7307,13877,7303,13873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282,13860l7256,13860,7245,13863,7230,13876,7226,13885,7225,13898,7242,13899,7242,13891,7244,13885,7254,13875,7260,13873,7303,13873,7292,13863,7282,13860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382,13860l7365,13860,7357,13862,7344,13873,7339,13880,7336,13889,7333,13899,7331,13911,7331,13927,7352,13989,7362,13994,7385,13994,7393,13991,7406,13981,7406,13980,7367,13980,7361,13977,7355,13968,7350,13952,7348,13927,7348,13920,7351,13897,7357,13883,7361,13876,7367,13873,7406,13873,7404,13871,7400,13867,7389,13861,7382,13860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406,13873l7383,13873,7389,13877,7397,13888,7401,13905,7402,13932,7400,13955,7394,13970,7389,13977,7383,13980,7406,13980,7411,13973,7418,13955,7419,13942,7419,13914,7418,13904,7414,13888,7411,13882,7406,13873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453,13897l7432,13897,7466,13942,7430,13991,7450,13991,7476,13954,7494,13954,7485,13941,7494,13929,7475,13929,7473,13927,7468,13919,7453,13897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494,13954l7476,13954,7481,13962,7501,13991,7522,13991,7494,13954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519,13897l7499,13897,7483,13919,7480,13922,7478,13925,7475,13929,7494,13929,7519,13897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588,13860l7533,13895,7529,13943,7533,13964,7541,13979,7550,13989,7562,13994,7584,13994,7591,13992,7604,13984,7607,13980,7570,13980,7566,13979,7557,13974,7554,13970,7549,13960,7547,13955,7547,13941,7550,13934,7560,13924,7545,13924,7571,13873,7609,13873,7596,13863,7588,13860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609,13921l7582,13921,7588,13923,7598,13934,7601,13941,7601,13960,7598,13967,7588,13978,7582,13980,7607,13980,7609,13979,7616,13965,7618,13957,7618,13936,7614,13926,7609,13921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589,13906l7571,13906,7565,13908,7554,13914,7549,13918,7545,13924,7560,13924,7561,13923,7567,13921,7609,13921,7598,13910,7589,13906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609,13873l7583,13873,7588,13875,7593,13880,7595,13883,7597,13887,7599,13894,7615,13892,7614,13882,7610,13874,7609,13873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654,13956l7636,13957,7637,13968,7642,13977,7657,13990,7668,13994,7695,13994,7707,13988,7713,13980,7673,13980,7668,13978,7658,13970,7655,13964,7654,13956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716,13919l7688,13919,7695,13921,7706,13932,7709,13939,7709,13958,7706,13966,7695,13978,7688,13980,7713,13980,7723,13969,7726,13959,7726,13935,7722,13924,7716,13919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720,13862l7652,13862,7639,13929,7655,13931,7657,13928,7661,13925,7669,13920,7674,13919,7716,13919,7710,13913,7658,13913,7666,13878,7720,13878,7720,13862xe" filled="true" fillcolor="#000000" stroked="false">
                <v:path arrowok="t"/>
                <v:fill type="solid"/>
              </v:shape>
              <v:shape style="position:absolute;left:6701;top:13860;width:1025;height:134" coordorigin="6701,13860" coordsize="1025,134" path="m7696,13905l7675,13905,7667,13907,7658,13913,7710,13913,7706,13909,7696,13905xe" filled="true" fillcolor="#000000" stroked="false">
                <v:path arrowok="t"/>
                <v:fill type="solid"/>
              </v:shape>
              <v:shape style="position:absolute;left:810;top:13543;width:1665;height:720" type="#_x0000_t75" stroked="false">
                <v:imagedata r:id="rId51" o:title=""/>
              </v:shape>
            </v:group>
            <v:group style="position:absolute;left:417;top:14363;width:11014;height:2" coordorigin="417,14363" coordsize="11014,2">
              <v:shape style="position:absolute;left:417;top:14363;width:11014;height:2" coordorigin="417,14363" coordsize="11014,0" path="m417,14363l11431,14363e" filled="false" stroked="true" strokeweight=".72pt" strokecolor="#bebebe">
                <v:path arrowok="t"/>
              </v:shape>
            </v:group>
            <v:group style="position:absolute;left:397;top:351;width:11022;height:2" coordorigin="397,351" coordsize="11022,2">
              <v:shape style="position:absolute;left:397;top:351;width:11022;height:2" coordorigin="397,351" coordsize="11022,0" path="m397,351l11418,351e" filled="false" stroked="true" strokeweight=".72pt" strokecolor="#bebebe">
                <v:path arrowok="t"/>
              </v:shape>
            </v:group>
            <w10:wrap type="none"/>
          </v:group>
        </w:pict>
      </w:r>
    </w:p>
    <w:p>
      <w:pPr>
        <w:spacing w:line="200" w:lineRule="atLeast"/>
        <w:ind w:left="115" w:right="0" w:firstLine="0"/>
        <w:rPr>
          <w:rFonts w:ascii="Tahoma" w:hAnsi="Tahoma" w:cs="Tahoma" w:eastAsia="Tahoma"/>
          <w:sz w:val="20"/>
          <w:szCs w:val="20"/>
        </w:rPr>
      </w:pPr>
      <w:r>
        <w:rPr>
          <w:rFonts w:ascii="Tahoma" w:hAnsi="Tahoma" w:cs="Tahoma" w:eastAsia="Tahoma"/>
          <w:sz w:val="20"/>
          <w:szCs w:val="20"/>
        </w:rPr>
        <w:pict>
          <v:group style="width:552.7pt;height:97.65pt;mso-position-horizontal-relative:char;mso-position-vertical-relative:line" coordorigin="0,0" coordsize="11054,1953">
            <v:shape style="position:absolute;left:2198;top:0;width:1695;height:151" type="#_x0000_t75" stroked="false">
              <v:imagedata r:id="rId52" o:title=""/>
            </v:shape>
            <v:shape style="position:absolute;left:81;top:288;width:2755;height:155" type="#_x0000_t75" stroked="false">
              <v:imagedata r:id="rId53" o:title=""/>
            </v:shape>
            <v:group style="position:absolute;left:30;top:196;width:8;height:58" coordorigin="30,196" coordsize="8,58">
              <v:shape style="position:absolute;left:30;top:196;width:8;height:58" coordorigin="30,196" coordsize="8,58" path="m30,225l38,225e" filled="false" stroked="true" strokeweight="2.99190pt" strokecolor="#f1f1f1">
                <v:path arrowok="t"/>
              </v:shape>
            </v:group>
            <v:group style="position:absolute;left:30;top:200;width:5758;height:2" coordorigin="30,200" coordsize="5758,2">
              <v:shape style="position:absolute;left:30;top:200;width:5758;height:2" coordorigin="30,200" coordsize="5758,0" path="m30,200l5787,200e" filled="false" stroked="true" strokeweight=".4773pt" strokecolor="#f1f1f1">
                <v:path arrowok="t"/>
              </v:shape>
            </v:group>
            <v:group style="position:absolute;left:38;top:212;width:5743;height:2" coordorigin="38,212" coordsize="5743,2">
              <v:shape style="position:absolute;left:38;top:212;width:5743;height:2" coordorigin="38,212" coordsize="5743,0" path="m38,212l5780,212e" filled="false" stroked="true" strokeweight=".477pt" strokecolor="#a2a2a2">
                <v:path arrowok="t"/>
              </v:shape>
            </v:group>
            <v:group style="position:absolute;left:38;top:495;width:8;height:2" coordorigin="38,495" coordsize="8,2">
              <v:shape style="position:absolute;left:38;top:495;width:8;height:2" coordorigin="38,495" coordsize="8,0" path="m38,495l45,495e" filled="false" stroked="true" strokeweight="1.105700pt" strokecolor="#a2a2a2">
                <v:path arrowok="t"/>
              </v:shape>
            </v:group>
            <v:group style="position:absolute;left:38;top:495;width:5743;height:2" coordorigin="38,495" coordsize="5743,2">
              <v:shape style="position:absolute;left:38;top:495;width:5743;height:2" coordorigin="38,495" coordsize="5743,0" path="m38,495l5780,495e" filled="false" stroked="true" strokeweight="1.105700pt" strokecolor="#f1f1f1">
                <v:path arrowok="t"/>
              </v:shape>
              <v:shape style="position:absolute;left:5;top:211;width:1496;height:1737" type="#_x0000_t75" stroked="false">
                <v:imagedata r:id="rId54" o:title=""/>
              </v:shape>
            </v:group>
            <v:group style="position:absolute;left:3493;top:205;width:2;height:1727" coordorigin="3493,205" coordsize="2,1727">
              <v:shape style="position:absolute;left:3493;top:205;width:2;height:1727" coordorigin="3493,205" coordsize="0,1727" path="m3493,205l3493,1931e" filled="false" stroked="true" strokeweight=".4795pt" strokecolor="#f1f1f1">
                <v:path arrowok="t"/>
              </v:shape>
            </v:group>
            <v:group style="position:absolute;left:3503;top:216;width:2;height:1716" coordorigin="3503,216" coordsize="2,1716">
              <v:shape style="position:absolute;left:3503;top:216;width:2;height:1716" coordorigin="3503,216" coordsize="0,1716" path="m3503,216l3503,1931e" filled="false" stroked="true" strokeweight=".4796pt" strokecolor="#a2a2a2">
                <v:path arrowok="t"/>
              </v:shape>
            </v:group>
            <v:group style="position:absolute;left:5776;top:205;width:2;height:1727" coordorigin="5776,205" coordsize="2,1727">
              <v:shape style="position:absolute;left:5776;top:205;width:2;height:1727" coordorigin="5776,205" coordsize="0,1727" path="m5776,205l5776,1931e" filled="false" stroked="true" strokeweight=".4796pt" strokecolor="#f1f1f1">
                <v:path arrowok="t"/>
              </v:shape>
            </v:group>
            <v:group style="position:absolute;left:5783;top:192;width:2;height:1752" coordorigin="5783,192" coordsize="2,1752">
              <v:shape style="position:absolute;left:5783;top:192;width:2;height:1752" coordorigin="5783,192" coordsize="0,1752" path="m5783,192l5783,1944e" filled="false" stroked="true" strokeweight=".4792pt" strokecolor="#a2a2a2">
                <v:path arrowok="t"/>
              </v:shape>
            </v:group>
            <v:group style="position:absolute;left:3550;top:581;width:72;height:118" coordorigin="3550,581" coordsize="72,118">
              <v:shape style="position:absolute;left:3550;top:581;width:72;height:118" coordorigin="3550,581" coordsize="72,118" path="m3619,581l3608,581,3602,582,3552,632,3550,642,3550,654,3554,674,3566,691,3571,696,3578,698,3597,698,3606,694,3584,694,3580,692,3566,663,3566,653,3579,633,3569,633,3587,598,3592,594,3597,591,3606,586,3612,585,3619,584,3619,581xe" filled="true" fillcolor="#09090c" stroked="false">
                <v:path arrowok="t"/>
                <v:fill type="solid"/>
              </v:shape>
              <v:shape style="position:absolute;left:3550;top:581;width:72;height:118" coordorigin="3550,581" coordsize="72,118" path="m3611,632l3592,632,3597,636,3605,650,3607,658,3606,676,3605,682,3597,691,3593,694,3606,694,3606,694,3619,676,3622,668,3622,649,3619,640,3611,632xe" filled="true" fillcolor="#09090c" stroked="false">
                <v:path arrowok="t"/>
                <v:fill type="solid"/>
              </v:shape>
              <v:shape style="position:absolute;left:3550;top:581;width:72;height:118" coordorigin="3550,581" coordsize="72,118" path="m3601,625l3585,625,3577,628,3569,633,3579,633,3580,633,3583,632,3611,632,3607,628,3601,625xe" filled="true" fillcolor="#09090c" stroked="false">
                <v:path arrowok="t"/>
                <v:fill type="solid"/>
              </v:shape>
            </v:group>
            <v:group style="position:absolute;left:30;top:495;width:8;height:48" coordorigin="30,495" coordsize="8,48">
              <v:shape style="position:absolute;left:30;top:495;width:8;height:48" coordorigin="30,495" coordsize="8,48" path="m30,519l38,519e" filled="false" stroked="true" strokeweight="2.4887pt" strokecolor="#f1f1f1">
                <v:path arrowok="t"/>
              </v:shape>
            </v:group>
            <v:group style="position:absolute;left:38;top:502;width:5743;height:2" coordorigin="38,502" coordsize="5743,2">
              <v:shape style="position:absolute;left:38;top:502;width:5743;height:2" coordorigin="38,502" coordsize="5743,0" path="m38,502l5780,502e" filled="false" stroked="true" strokeweight=".4772pt" strokecolor="#a2a2a2">
                <v:path arrowok="t"/>
              </v:shape>
            </v:group>
            <v:group style="position:absolute;left:38;top:785;width:8;height:2" coordorigin="38,785" coordsize="8,2">
              <v:shape style="position:absolute;left:38;top:785;width:8;height:2" coordorigin="38,785" coordsize="8,0" path="m38,785l45,785e" filled="false" stroked="true" strokeweight="1.106pt" strokecolor="#a2a2a2">
                <v:path arrowok="t"/>
              </v:shape>
            </v:group>
            <v:group style="position:absolute;left:38;top:785;width:5743;height:2" coordorigin="38,785" coordsize="5743,2">
              <v:shape style="position:absolute;left:38;top:785;width:5743;height:2" coordorigin="38,785" coordsize="5743,0" path="m38,785l5780,785e" filled="false" stroked="true" strokeweight="1.106pt" strokecolor="#f1f1f1">
                <v:path arrowok="t"/>
              </v:shape>
              <v:shape style="position:absolute;left:81;top:867;width:1952;height:155" type="#_x0000_t75" stroked="false">
                <v:imagedata r:id="rId55" o:title=""/>
              </v:shape>
            </v:group>
            <v:group style="position:absolute;left:30;top:785;width:8;height:48" coordorigin="30,785" coordsize="8,48">
              <v:shape style="position:absolute;left:30;top:785;width:8;height:48" coordorigin="30,785" coordsize="8,48" path="m30,809l38,809e" filled="false" stroked="true" strokeweight="2.4885pt" strokecolor="#f1f1f1">
                <v:path arrowok="t"/>
              </v:shape>
            </v:group>
            <v:group style="position:absolute;left:38;top:790;width:5743;height:2" coordorigin="38,790" coordsize="5743,2">
              <v:shape style="position:absolute;left:38;top:790;width:5743;height:2" coordorigin="38,790" coordsize="5743,0" path="m38,790l5780,790e" filled="false" stroked="true" strokeweight=".553pt" strokecolor="#a2a2a2">
                <v:path arrowok="t"/>
              </v:shape>
            </v:group>
            <v:group style="position:absolute;left:38;top:1074;width:8;height:2" coordorigin="38,1074" coordsize="8,2">
              <v:shape style="position:absolute;left:38;top:1074;width:8;height:2" coordorigin="38,1074" coordsize="8,0" path="m38,1074l45,1074e" filled="false" stroked="true" strokeweight="1.105800pt" strokecolor="#a2a2a2">
                <v:path arrowok="t"/>
              </v:shape>
            </v:group>
            <v:group style="position:absolute;left:38;top:1074;width:5743;height:2" coordorigin="38,1074" coordsize="5743,2">
              <v:shape style="position:absolute;left:38;top:1074;width:5743;height:2" coordorigin="38,1074" coordsize="5743,0" path="m38,1074l5780,1074e" filled="false" stroked="true" strokeweight="1.105800pt" strokecolor="#f1f1f1">
                <v:path arrowok="t"/>
              </v:shape>
              <v:shape style="position:absolute;left:86;top:1059;width:3601;height:252" type="#_x0000_t75" stroked="false">
                <v:imagedata r:id="rId56" o:title=""/>
              </v:shape>
            </v:group>
            <v:group style="position:absolute;left:3499;top:1064;width:8;height:8" coordorigin="3499,1064" coordsize="8,8">
              <v:shape style="position:absolute;left:3499;top:1064;width:8;height:8" coordorigin="3499,1064" coordsize="8,8" path="m3499,1068l3507,1068e" filled="false" stroked="true" strokeweight=".4773pt" strokecolor="#a2a2a2">
                <v:path arrowok="t"/>
              </v:shape>
            </v:group>
            <v:group style="position:absolute;left:3694;top:1230;width:44;height:13" coordorigin="3694,1230" coordsize="44,13">
              <v:shape style="position:absolute;left:3694;top:1230;width:44;height:13" coordorigin="3694,1230" coordsize="44,13" path="m3694,1237l3737,1237e" filled="false" stroked="true" strokeweight=".7327pt" strokecolor="#09090c">
                <v:path arrowok="t"/>
              </v:shape>
            </v:group>
            <v:group style="position:absolute;left:30;top:1074;width:8;height:48" coordorigin="30,1074" coordsize="8,48">
              <v:shape style="position:absolute;left:30;top:1074;width:8;height:48" coordorigin="30,1074" coordsize="8,48" path="m30,1098l38,1098e" filled="false" stroked="true" strokeweight="2.4888pt" strokecolor="#f1f1f1">
                <v:path arrowok="t"/>
              </v:shape>
            </v:group>
            <v:group style="position:absolute;left:38;top:1080;width:5743;height:2" coordorigin="38,1080" coordsize="5743,2">
              <v:shape style="position:absolute;left:38;top:1080;width:5743;height:2" coordorigin="38,1080" coordsize="5743,0" path="m38,1080l5780,1080e" filled="false" stroked="true" strokeweight=".477pt" strokecolor="#a2a2a2">
                <v:path arrowok="t"/>
              </v:shape>
            </v:group>
            <v:group style="position:absolute;left:38;top:1363;width:8;height:2" coordorigin="38,1363" coordsize="8,2">
              <v:shape style="position:absolute;left:38;top:1363;width:8;height:2" coordorigin="38,1363" coordsize="8,0" path="m38,1363l45,1363e" filled="false" stroked="true" strokeweight="1.105700pt" strokecolor="#a2a2a2">
                <v:path arrowok="t"/>
              </v:shape>
            </v:group>
            <v:group style="position:absolute;left:38;top:1363;width:5743;height:2" coordorigin="38,1363" coordsize="5743,2">
              <v:shape style="position:absolute;left:38;top:1363;width:5743;height:2" coordorigin="38,1363" coordsize="5743,0" path="m38,1363l5780,1363e" filled="false" stroked="true" strokeweight="1.105700pt" strokecolor="#f1f1f1">
                <v:path arrowok="t"/>
              </v:shape>
              <v:shape style="position:absolute;left:80;top:1445;width:1474;height:155" type="#_x0000_t75" stroked="false">
                <v:imagedata r:id="rId57" o:title=""/>
              </v:shape>
            </v:group>
            <v:group style="position:absolute;left:3545;top:1449;width:709;height:118" coordorigin="3545,1449" coordsize="709,118">
              <v:shape style="position:absolute;left:3545;top:1449;width:709;height:118" coordorigin="3545,1449" coordsize="709,118" path="m3627,1451l3546,1451,3546,1454,3551,1454,3555,1455,3558,1456,3560,1458,3561,1462,3562,1466,3562,1551,3561,1556,3557,1560,3552,1561,3545,1561,3545,1564,3609,1564,3620,1561,3622,1559,3587,1559,3583,1558,3578,1557,3578,1509,3580,1508,3583,1508,3623,1508,3620,1506,3607,1503,3596,1502,3578,1502,3578,1457,3627,1457,3627,1451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623,1508l3594,1508,3602,1510,3614,1518,3616,1524,3616,1541,3614,1547,3602,1556,3596,1559,3622,1559,3632,1548,3635,1541,3635,1526,3633,1520,3625,1510,3623,1508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627,1457l3607,1457,3613,1458,3621,1463,3623,1468,3625,1476,3628,1476,3627,1457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696,1485l3678,1485,3672,1487,3660,1494,3656,1499,3649,1513,3647,1520,3647,1536,3650,1545,3663,1562,3672,1566,3691,1566,3697,1565,3704,1561,3680,1561,3674,1556,3665,1540,3663,1531,3663,1513,3664,1507,3679,1491,3706,1491,3705,1490,3696,1485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706,1491l3688,1491,3693,1494,3697,1499,3703,1507,3706,1517,3706,1542,3704,1549,3697,1558,3692,1561,3704,1561,3709,1558,3713,1552,3720,1538,3721,1531,3721,1515,3718,1506,3706,1491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734,1550l3730,1550,3728,1551,3726,1553,3726,1554,3726,1563,3729,1566,3740,1566,3744,1564,3751,1560,3753,1556,3753,1556,3741,1556,3739,1554,3736,1551,3734,1550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807,1561l3767,1561,3767,1564,3807,1564,3807,1561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797,1493l3781,1493,3781,1552,3781,1555,3771,1561,3803,1561,3795,1499,3795,1496,3797,1494,3797,1493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807,1488l3738,1488,3738,1491,3743,1491,3746,1492,3749,1496,3749,1501,3749,1538,3749,1545,3747,1553,3745,1556,3753,1556,3755,1546,3755,1538,3755,1493,3797,1493,3798,1493,3800,1491,3803,1491,3807,1491,3807,1488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861,1485l3842,1485,3834,1489,3820,1504,3817,1514,3817,1539,3820,1549,3833,1563,3841,1566,3859,1566,3866,1563,3875,1553,3849,1553,3842,1550,3831,1537,3829,1528,3829,1517,3882,1517,3882,1512,3829,1512,3829,1505,3831,1500,3839,1493,3843,1491,3871,1491,3868,1488,3861,1485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879,1535l3877,1541,3874,1546,3866,1551,3862,1553,3875,1553,3877,1551,3881,1544,3882,1536,3879,1535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871,1491l3851,1491,3853,1492,3856,1494,3864,1512,3882,1512,3882,1507,3879,1500,3871,1491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937,1485l3918,1485,3910,1489,3896,1504,3893,1514,3893,1539,3896,1549,3909,1563,3917,1566,3935,1566,3942,1563,3952,1553,3925,1553,3919,1550,3908,1537,3905,1528,3905,1517,3958,1517,3958,1512,3905,1512,3906,1505,3908,1500,3915,1493,3919,1491,3947,1491,3944,1488,3937,1485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956,1535l3953,1541,3950,1546,3942,1551,3938,1553,3952,1553,3953,1551,3957,1544,3958,1536,3956,1535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3947,1491l3927,1491,3930,1492,3935,1496,3937,1498,3940,1503,3940,1507,3941,1512,3958,1512,3958,1507,3955,1500,3947,1491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4053,1462l4034,1462,4035,1462,4037,1464,4038,1465,4039,1470,4039,1475,4039,1551,4025,1561,4025,1564,4068,1564,4068,1561,4063,1561,4059,1561,4056,1559,4055,1558,4054,1555,4053,1551,4053,1462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4053,1449l4051,1449,4023,1462,4023,1462,4024,1465,4028,1463,4031,1462,4053,1462,4053,1449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4141,1449l4127,1449,4122,1450,4116,1454,4110,1459,4105,1466,4097,1484,4095,1495,4095,1523,4098,1536,4111,1560,4120,1566,4137,1566,4142,1564,4147,1561,4125,1561,4120,1557,4117,1548,4113,1539,4112,1526,4118,1464,4128,1454,4149,1454,4149,1453,4141,1449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4149,1454l4135,1454,4138,1455,4143,1460,4146,1464,4151,1479,4152,1490,4152,1504,4135,1561,4147,1561,4168,1499,4164,1478,4156,1462,4149,1454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4227,1449l4213,1449,4208,1450,4202,1454,4196,1459,4191,1466,4183,1484,4181,1495,4181,1523,4184,1536,4197,1560,4206,1566,4223,1566,4228,1564,4233,1561,4211,1561,4206,1557,4203,1548,4199,1539,4198,1526,4204,1464,4214,1454,4236,1454,4235,1453,4227,1449xe" filled="true" fillcolor="#09090c" stroked="false">
                <v:path arrowok="t"/>
                <v:fill type="solid"/>
              </v:shape>
              <v:shape style="position:absolute;left:3545;top:1449;width:709;height:118" coordorigin="3545,1449" coordsize="709,118" path="m4236,1454l4221,1454,4224,1455,4229,1460,4232,1464,4237,1479,4238,1490,4238,1504,4221,1561,4233,1561,4254,1499,4250,1478,4242,1462,4236,1454xe" filled="true" fillcolor="#09090c" stroked="false">
                <v:path arrowok="t"/>
                <v:fill type="solid"/>
              </v:shape>
            </v:group>
            <v:group style="position:absolute;left:30;top:1363;width:8;height:48" coordorigin="30,1363" coordsize="8,48">
              <v:shape style="position:absolute;left:30;top:1363;width:8;height:48" coordorigin="30,1363" coordsize="8,48" path="m30,1387l38,1387e" filled="false" stroked="true" strokeweight="2.4888pt" strokecolor="#f1f1f1">
                <v:path arrowok="t"/>
              </v:shape>
            </v:group>
            <v:group style="position:absolute;left:38;top:1369;width:5743;height:2" coordorigin="38,1369" coordsize="5743,2">
              <v:shape style="position:absolute;left:38;top:1369;width:5743;height:2" coordorigin="38,1369" coordsize="5743,0" path="m38,1369l5780,1369e" filled="false" stroked="true" strokeweight=".4773pt" strokecolor="#a2a2a2">
                <v:path arrowok="t"/>
              </v:shape>
            </v:group>
            <v:group style="position:absolute;left:38;top:1652;width:8;height:2" coordorigin="38,1652" coordsize="8,2">
              <v:shape style="position:absolute;left:38;top:1652;width:8;height:2" coordorigin="38,1652" coordsize="8,0" path="m38,1652l45,1652e" filled="false" stroked="true" strokeweight="1.105700pt" strokecolor="#a2a2a2">
                <v:path arrowok="t"/>
              </v:shape>
            </v:group>
            <v:group style="position:absolute;left:38;top:1652;width:5743;height:2" coordorigin="38,1652" coordsize="5743,2">
              <v:shape style="position:absolute;left:38;top:1652;width:5743;height:2" coordorigin="38,1652" coordsize="5743,0" path="m38,1652l5780,1652e" filled="false" stroked="true" strokeweight="1.105700pt" strokecolor="#f1f1f1">
                <v:path arrowok="t"/>
              </v:shape>
            </v:group>
            <v:group style="position:absolute;left:30;top:1652;width:8;height:48" coordorigin="30,1652" coordsize="8,48">
              <v:shape style="position:absolute;left:30;top:1652;width:8;height:48" coordorigin="30,1652" coordsize="8,48" path="m30,1676l38,1676e" filled="false" stroked="true" strokeweight="2.4891pt" strokecolor="#f1f1f1">
                <v:path arrowok="t"/>
              </v:shape>
            </v:group>
            <v:group style="position:absolute;left:38;top:1658;width:5743;height:2" coordorigin="38,1658" coordsize="5743,2">
              <v:shape style="position:absolute;left:38;top:1658;width:5743;height:2" coordorigin="38,1658" coordsize="5743,0" path="m38,1658l5780,1658e" filled="false" stroked="true" strokeweight=".552850pt" strokecolor="#a2a2a2">
                <v:path arrowok="t"/>
              </v:shape>
              <v:shape style="position:absolute;left:3484;top:1650;width:2249;height:225" type="#_x0000_t75" stroked="false">
                <v:imagedata r:id="rId58" o:title=""/>
              </v:shape>
            </v:group>
            <v:group style="position:absolute;left:3489;top:1655;width:8;height:8" coordorigin="3489,1655" coordsize="8,8">
              <v:shape style="position:absolute;left:3489;top:1655;width:8;height:8" coordorigin="3489,1655" coordsize="8,8" path="m3489,1659l3497,1659e" filled="false" stroked="true" strokeweight=".477pt" strokecolor="#f1f1f1">
                <v:path arrowok="t"/>
              </v:shape>
            </v:group>
            <v:group style="position:absolute;left:81;top:1740;width:350;height:146" coordorigin="81,1740" coordsize="350,146">
              <v:shape style="position:absolute;left:81;top:1740;width:350;height:146" coordorigin="81,1740" coordsize="350,146" path="m130,1740l81,1740,81,1743,88,1743,93,1744,97,1749,98,1753,97,1841,97,1845,93,1849,88,1850,81,1850,81,1853,170,1853,179,1857,191,1870,194,1877,196,1886,199,1886,199,1850,192,1850,187,1849,185,1847,119,1847,115,1847,114,1845,114,1845,114,1842,114,1753,115,1749,119,1744,123,1743,130,1743,130,1740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199,1740l150,1740,150,1743,157,1743,162,1744,163,1747,165,1749,166,1753,166,1842,166,1845,165,1847,161,1847,185,1847,183,1846,183,1842,183,1753,184,1749,187,1744,192,1743,199,1743,199,1740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249,1777l206,1777,206,1780,210,1780,213,1780,214,1781,215,1782,216,1783,217,1785,218,1788,218,1842,217,1846,214,1849,211,1850,206,1850,206,1853,255,1853,263,1852,269,1848,238,1848,234,1847,232,1847,232,1817,245,1816,271,1816,271,1816,257,1813,264,1811,244,1811,232,1811,232,1782,267,1782,266,1782,263,1779,254,1777,249,1777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271,1816l245,1816,251,1818,259,1823,261,1827,261,1837,260,1841,253,1847,248,1848,269,1848,275,1845,278,1840,278,1822,271,1816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267,1782l244,1782,249,1783,256,1788,258,1791,258,1800,256,1804,253,1807,249,1810,244,1811,264,1811,267,1810,273,1805,273,1791,272,1788,267,1782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334,1775l315,1775,307,1778,293,1793,290,1803,290,1828,293,1838,306,1852,314,1856,332,1856,339,1853,348,1842,322,1842,316,1839,304,1826,302,1817,302,1806,355,1806,355,1801,302,1801,302,1795,304,1790,312,1782,316,1781,344,1781,341,1777,334,1775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352,1824l350,1830,347,1835,339,1841,335,1842,348,1842,350,1840,354,1833,355,1825,352,1824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344,1781l324,1781,327,1781,329,1783,337,1801,355,1801,355,1796,352,1789,344,1781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401,1782l387,1782,387,1842,386,1846,383,1849,380,1850,374,1850,374,1853,416,1853,416,1850,410,1850,407,1850,404,1849,403,1848,401,1845,401,1842,401,1782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427,1777l361,1777,357,1798,361,1798,362,1793,364,1790,367,1785,369,1784,372,1783,375,1782,428,1782,427,1777xe" filled="true" fillcolor="#09090c" stroked="false">
                <v:path arrowok="t"/>
                <v:fill type="solid"/>
              </v:shape>
              <v:shape style="position:absolute;left:81;top:1740;width:350;height:146" coordorigin="81,1740" coordsize="350,146" path="m428,1782l413,1782,416,1783,420,1784,422,1786,425,1790,426,1793,427,1798,430,1798,428,1782xe" filled="true" fillcolor="#09090c" stroked="false">
                <v:path arrowok="t"/>
                <v:fill type="solid"/>
              </v:shape>
            </v:group>
            <v:group style="position:absolute;left:30;top:1941;width:16;height:2" coordorigin="30,1941" coordsize="16,2">
              <v:shape style="position:absolute;left:30;top:1941;width:16;height:2" coordorigin="30,1941" coordsize="16,0" path="m30,1941l45,1941e" filled="false" stroked="true" strokeweight="1.105700pt" strokecolor="#a2a2a2">
                <v:path arrowok="t"/>
              </v:shape>
            </v:group>
            <v:group style="position:absolute;left:30;top:1941;width:3467;height:2" coordorigin="30,1941" coordsize="3467,2">
              <v:shape style="position:absolute;left:30;top:1941;width:3467;height:2" coordorigin="30,1941" coordsize="3467,0" path="m30,1941l3497,1941e" filled="false" stroked="true" strokeweight="1.105700pt" strokecolor="#f1f1f1">
                <v:path arrowok="t"/>
              </v:shape>
            </v:group>
            <v:group style="position:absolute;left:38;top:1941;width:3470;height:2" coordorigin="38,1941" coordsize="3470,2">
              <v:shape style="position:absolute;left:38;top:1941;width:3470;height:2" coordorigin="38,1941" coordsize="3470,0" path="m38,1941l3507,1941e" filled="false" stroked="true" strokeweight="1.105700pt" strokecolor="#a2a2a2">
                <v:path arrowok="t"/>
              </v:shape>
              <v:shape style="position:absolute;left:3492;top:244;width:7561;height:1709" type="#_x0000_t75" stroked="false">
                <v:imagedata r:id="rId59" o:title=""/>
              </v:shape>
              <v:shape style="position:absolute;left:3498;top:206;width:2282;height:290" type="#_x0000_t202" filled="false" stroked="false">
                <v:textbox inset="0,0,0,0">
                  <w:txbxContent>
                    <w:p>
                      <w:pPr>
                        <w:spacing w:before="42"/>
                        <w:ind w:left="4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09090C"/>
                          <w:sz w:val="17"/>
                        </w:rPr>
                        <w:t>350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3498;top:785;width:2282;height:290" type="#_x0000_t202" filled="false" stroked="false">
                <v:textbox inset="0,0,0,0">
                  <w:txbxContent>
                    <w:p>
                      <w:pPr>
                        <w:spacing w:before="38"/>
                        <w:ind w:left="45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09090C"/>
                          <w:sz w:val="17"/>
                        </w:rPr>
                        <w:t>100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3498;top:1074;width:2282;height:290" type="#_x0000_t202" filled="false" stroked="false">
                <v:textbox inset="0,0,0,0">
                  <w:txbxContent>
                    <w:p>
                      <w:pPr>
                        <w:spacing w:before="44"/>
                        <w:ind w:left="29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color w:val="09090C"/>
                          <w:sz w:val="17"/>
                        </w:rPr>
                        <w:t>0,5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ahoma" w:hAnsi="Tahoma" w:cs="Tahoma" w:eastAsia="Tahoma"/>
          <w:sz w:val="20"/>
          <w:szCs w:val="20"/>
        </w:rPr>
      </w:r>
    </w:p>
    <w:sectPr>
      <w:type w:val="continuous"/>
      <w:pgSz w:w="11910" w:h="16840"/>
      <w:pgMar w:top="200" w:bottom="280" w:left="2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Tahoma">
    <w:altName w:val="Tahoma"/>
    <w:charset w:val="CC"/>
    <w:family w:val="swiss"/>
    <w:pitch w:val="variable"/>
  </w:font>
  <w:font w:name="Book Antiqua">
    <w:altName w:val="Book Antiqua"/>
    <w:charset w:val="CC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/>
    <w:rPr>
      <w:rFonts w:ascii="Tahoma" w:hAnsi="Tahoma" w:eastAsia="Tahoma"/>
      <w:sz w:val="21"/>
      <w:szCs w:val="21"/>
    </w:rPr>
  </w:style>
  <w:style w:styleId="Heading1" w:type="paragraph">
    <w:name w:val="Heading 1"/>
    <w:basedOn w:val="Normal"/>
    <w:uiPriority w:val="1"/>
    <w:qFormat/>
    <w:pPr>
      <w:spacing w:before="68"/>
      <w:outlineLvl w:val="1"/>
    </w:pPr>
    <w:rPr>
      <w:rFonts w:ascii="Arial" w:hAnsi="Arial" w:eastAsia="Arial"/>
      <w:b/>
      <w:bCs/>
      <w:sz w:val="25"/>
      <w:szCs w:val="25"/>
    </w:rPr>
  </w:style>
  <w:style w:styleId="Heading2" w:type="paragraph">
    <w:name w:val="Heading 2"/>
    <w:basedOn w:val="Normal"/>
    <w:uiPriority w:val="1"/>
    <w:qFormat/>
    <w:pPr>
      <w:spacing w:before="27"/>
      <w:ind w:left="2140"/>
      <w:outlineLvl w:val="2"/>
    </w:pPr>
    <w:rPr>
      <w:rFonts w:ascii="Book Antiqua" w:hAnsi="Book Antiqua" w:eastAsia="Book Antiqua"/>
      <w:b/>
      <w:bCs/>
      <w:sz w:val="23"/>
      <w:szCs w:val="23"/>
    </w:rPr>
  </w:style>
  <w:style w:styleId="Heading3" w:type="paragraph">
    <w:name w:val="Heading 3"/>
    <w:basedOn w:val="Normal"/>
    <w:uiPriority w:val="1"/>
    <w:qFormat/>
    <w:pPr>
      <w:ind w:left="1654"/>
      <w:outlineLvl w:val="3"/>
    </w:pPr>
    <w:rPr>
      <w:rFonts w:ascii="Tahoma" w:hAnsi="Tahoma" w:eastAsia="Tahoma"/>
      <w:sz w:val="23"/>
      <w:szCs w:val="23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://www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png"/><Relationship Id="rId51" Type="http://schemas.openxmlformats.org/officeDocument/2006/relationships/image" Target="media/image46.jpe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</dc:creator>
  <dc:title>Исходник неа 17.05.2017.cdr</dc:title>
  <dcterms:created xsi:type="dcterms:W3CDTF">2019-02-09T13:02:17Z</dcterms:created>
  <dcterms:modified xsi:type="dcterms:W3CDTF">2019-02-09T13:02:17Z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2017-05-17T00:00:00Z</vt:filetime>
  </property>
  <property fmtid="{D5CDD505-2E9C-101B-9397-08002B2CF9AE}" pid="3" name="LastSaved">
    <vt:filetime>2019-02-09T00:00:00Z</vt:filetime>
  </property>
</Properties>
</file>